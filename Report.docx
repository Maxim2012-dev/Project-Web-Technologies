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20952" w14:textId="4EB343C3" w:rsidR="00C6554A" w:rsidRPr="00F4194A" w:rsidRDefault="00792119" w:rsidP="00C6554A">
      <w:pPr>
        <w:pStyle w:val="Foto"/>
        <w:rPr>
          <w:lang w:val="en-GB"/>
        </w:rPr>
      </w:pPr>
      <w:r w:rsidRPr="00F4194A">
        <w:rPr>
          <w:noProof/>
          <w:lang w:val="en-GB" w:eastAsia="nl-BE"/>
        </w:rPr>
        <w:drawing>
          <wp:inline distT="0" distB="0" distL="0" distR="0" wp14:anchorId="5E4CF9AF" wp14:editId="54ED19DF">
            <wp:extent cx="5274310" cy="234886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348865"/>
                    </a:xfrm>
                    <a:prstGeom prst="rect">
                      <a:avLst/>
                    </a:prstGeom>
                    <a:noFill/>
                    <a:ln>
                      <a:noFill/>
                    </a:ln>
                  </pic:spPr>
                </pic:pic>
              </a:graphicData>
            </a:graphic>
          </wp:inline>
        </w:drawing>
      </w:r>
    </w:p>
    <w:p w14:paraId="39CC6CD3" w14:textId="55E37858" w:rsidR="00C6554A" w:rsidRPr="00F4194A" w:rsidRDefault="00792119" w:rsidP="00792119">
      <w:pPr>
        <w:pStyle w:val="Titel"/>
        <w:spacing w:before="800"/>
        <w:rPr>
          <w:lang w:val="en-GB"/>
        </w:rPr>
      </w:pPr>
      <w:r w:rsidRPr="00F4194A">
        <w:rPr>
          <w:lang w:val="en-GB"/>
        </w:rPr>
        <w:t>Web 2.0 Application</w:t>
      </w:r>
    </w:p>
    <w:p w14:paraId="7277B2EA" w14:textId="495BDDDA" w:rsidR="00C6554A" w:rsidRPr="00F4194A" w:rsidRDefault="17417A6D" w:rsidP="00C6554A">
      <w:pPr>
        <w:pStyle w:val="Ondertitel"/>
        <w:rPr>
          <w:lang w:val="en-GB"/>
        </w:rPr>
      </w:pPr>
      <w:r w:rsidRPr="00F4194A">
        <w:rPr>
          <w:lang w:val="en-GB"/>
        </w:rPr>
        <w:t>eventguard</w:t>
      </w:r>
    </w:p>
    <w:p w14:paraId="1A231112" w14:textId="58AA3CDA" w:rsidR="00792119" w:rsidRPr="00F4194A" w:rsidRDefault="00792119" w:rsidP="00C6554A">
      <w:pPr>
        <w:pStyle w:val="Contactgegevens"/>
        <w:rPr>
          <w:lang w:val="en-GB" w:bidi="nl-NL"/>
        </w:rPr>
      </w:pPr>
      <w:r w:rsidRPr="00F4194A">
        <w:rPr>
          <w:lang w:val="en-GB"/>
        </w:rPr>
        <w:t>Maxim Brabants | Kwinten De Rop</w:t>
      </w:r>
      <w:r w:rsidR="00C6554A" w:rsidRPr="00F4194A">
        <w:rPr>
          <w:lang w:val="en-GB" w:bidi="nl-NL"/>
        </w:rPr>
        <w:t xml:space="preserve"> </w:t>
      </w:r>
    </w:p>
    <w:p w14:paraId="72CAF04E" w14:textId="77777777" w:rsidR="008F670E" w:rsidRPr="00F4194A" w:rsidRDefault="00C6554A" w:rsidP="008F670E">
      <w:pPr>
        <w:pStyle w:val="Contactgegevens"/>
        <w:rPr>
          <w:lang w:val="en-GB"/>
        </w:rPr>
      </w:pPr>
      <w:r w:rsidRPr="00F4194A">
        <w:rPr>
          <w:lang w:val="en-GB" w:bidi="nl-NL"/>
        </w:rPr>
        <w:t xml:space="preserve">| </w:t>
      </w:r>
      <w:r w:rsidR="00792119" w:rsidRPr="00F4194A">
        <w:rPr>
          <w:lang w:val="en-GB"/>
        </w:rPr>
        <w:t>Web Technologies</w:t>
      </w:r>
      <w:r w:rsidRPr="00F4194A">
        <w:rPr>
          <w:lang w:val="en-GB" w:bidi="nl-NL"/>
        </w:rPr>
        <w:t xml:space="preserve"> | </w:t>
      </w:r>
      <w:r w:rsidR="00792119" w:rsidRPr="00F4194A">
        <w:rPr>
          <w:lang w:val="en-GB"/>
        </w:rPr>
        <w:t>December 23 2022</w:t>
      </w:r>
      <w:r w:rsidRPr="00F4194A">
        <w:rPr>
          <w:lang w:val="en-GB" w:bidi="nl-NL"/>
        </w:rPr>
        <w:br w:type="page"/>
      </w:r>
    </w:p>
    <w:sdt>
      <w:sdtPr>
        <w:rPr>
          <w:rFonts w:asciiTheme="minorHAnsi" w:eastAsiaTheme="minorHAnsi" w:hAnsiTheme="minorHAnsi" w:cstheme="minorBidi"/>
          <w:color w:val="595959" w:themeColor="text1" w:themeTint="A6"/>
          <w:sz w:val="22"/>
          <w:szCs w:val="22"/>
          <w:lang w:val="en-GB" w:eastAsia="en-US"/>
        </w:rPr>
        <w:id w:val="522799701"/>
        <w:docPartObj>
          <w:docPartGallery w:val="Table of Contents"/>
          <w:docPartUnique/>
        </w:docPartObj>
      </w:sdtPr>
      <w:sdtContent>
        <w:p w14:paraId="6E71D8D1" w14:textId="567B756D" w:rsidR="008F670E" w:rsidRPr="00F4194A" w:rsidRDefault="6AEDFDFC">
          <w:pPr>
            <w:pStyle w:val="Kopvaninhoudsopgave"/>
            <w:rPr>
              <w:color w:val="003399"/>
              <w:lang w:val="en-GB"/>
            </w:rPr>
          </w:pPr>
          <w:r w:rsidRPr="00F4194A">
            <w:rPr>
              <w:color w:val="003399"/>
              <w:lang w:val="en-GB"/>
            </w:rPr>
            <w:t>Table of contents</w:t>
          </w:r>
        </w:p>
        <w:p w14:paraId="664DB661" w14:textId="3ABC6C2F" w:rsidR="00FA5DFC" w:rsidRDefault="6AEDFDFC">
          <w:pPr>
            <w:pStyle w:val="Inhopg1"/>
            <w:tabs>
              <w:tab w:val="right" w:leader="dot" w:pos="8296"/>
            </w:tabs>
            <w:rPr>
              <w:rFonts w:eastAsiaTheme="minorEastAsia"/>
              <w:noProof/>
              <w:color w:val="auto"/>
              <w:lang w:val="nl-BE" w:eastAsia="nl-BE"/>
            </w:rPr>
          </w:pPr>
          <w:r w:rsidRPr="00F4194A">
            <w:rPr>
              <w:lang w:val="en-GB"/>
            </w:rPr>
            <w:fldChar w:fldCharType="begin"/>
          </w:r>
          <w:r w:rsidR="1CC352ED" w:rsidRPr="00F4194A">
            <w:rPr>
              <w:lang w:val="en-GB"/>
            </w:rPr>
            <w:instrText>TOC \o "1-3" \h \z \u</w:instrText>
          </w:r>
          <w:r w:rsidRPr="00F4194A">
            <w:rPr>
              <w:lang w:val="en-GB"/>
            </w:rPr>
            <w:fldChar w:fldCharType="separate"/>
          </w:r>
          <w:hyperlink w:anchor="_Toc122722661" w:history="1">
            <w:r w:rsidR="00FA5DFC" w:rsidRPr="00EB2E34">
              <w:rPr>
                <w:rStyle w:val="Hyperlink"/>
                <w:noProof/>
                <w:lang w:val="en-GB"/>
              </w:rPr>
              <w:t>Introduction</w:t>
            </w:r>
            <w:r w:rsidR="00FA5DFC">
              <w:rPr>
                <w:noProof/>
                <w:webHidden/>
              </w:rPr>
              <w:tab/>
            </w:r>
            <w:r w:rsidR="00FA5DFC">
              <w:rPr>
                <w:noProof/>
                <w:webHidden/>
              </w:rPr>
              <w:fldChar w:fldCharType="begin"/>
            </w:r>
            <w:r w:rsidR="00FA5DFC">
              <w:rPr>
                <w:noProof/>
                <w:webHidden/>
              </w:rPr>
              <w:instrText xml:space="preserve"> PAGEREF _Toc122722661 \h </w:instrText>
            </w:r>
            <w:r w:rsidR="00FA5DFC">
              <w:rPr>
                <w:noProof/>
                <w:webHidden/>
              </w:rPr>
            </w:r>
            <w:r w:rsidR="00FA5DFC">
              <w:rPr>
                <w:noProof/>
                <w:webHidden/>
              </w:rPr>
              <w:fldChar w:fldCharType="separate"/>
            </w:r>
            <w:r w:rsidR="00FA5DFC">
              <w:rPr>
                <w:noProof/>
                <w:webHidden/>
              </w:rPr>
              <w:t>2</w:t>
            </w:r>
            <w:r w:rsidR="00FA5DFC">
              <w:rPr>
                <w:noProof/>
                <w:webHidden/>
              </w:rPr>
              <w:fldChar w:fldCharType="end"/>
            </w:r>
          </w:hyperlink>
        </w:p>
        <w:p w14:paraId="4E5A9203" w14:textId="1F2DFCC8" w:rsidR="00FA5DFC" w:rsidRDefault="00FA5DFC">
          <w:pPr>
            <w:pStyle w:val="Inhopg1"/>
            <w:tabs>
              <w:tab w:val="right" w:leader="dot" w:pos="8296"/>
            </w:tabs>
            <w:rPr>
              <w:rFonts w:eastAsiaTheme="minorEastAsia"/>
              <w:noProof/>
              <w:color w:val="auto"/>
              <w:lang w:val="nl-BE" w:eastAsia="nl-BE"/>
            </w:rPr>
          </w:pPr>
          <w:hyperlink w:anchor="_Toc122722662" w:history="1">
            <w:r w:rsidRPr="00EB2E34">
              <w:rPr>
                <w:rStyle w:val="Hyperlink"/>
                <w:noProof/>
                <w:lang w:val="en-GB"/>
              </w:rPr>
              <w:t>Frameworks &amp; Technologies</w:t>
            </w:r>
            <w:r>
              <w:rPr>
                <w:noProof/>
                <w:webHidden/>
              </w:rPr>
              <w:tab/>
            </w:r>
            <w:r>
              <w:rPr>
                <w:noProof/>
                <w:webHidden/>
              </w:rPr>
              <w:fldChar w:fldCharType="begin"/>
            </w:r>
            <w:r>
              <w:rPr>
                <w:noProof/>
                <w:webHidden/>
              </w:rPr>
              <w:instrText xml:space="preserve"> PAGEREF _Toc122722662 \h </w:instrText>
            </w:r>
            <w:r>
              <w:rPr>
                <w:noProof/>
                <w:webHidden/>
              </w:rPr>
            </w:r>
            <w:r>
              <w:rPr>
                <w:noProof/>
                <w:webHidden/>
              </w:rPr>
              <w:fldChar w:fldCharType="separate"/>
            </w:r>
            <w:r>
              <w:rPr>
                <w:noProof/>
                <w:webHidden/>
              </w:rPr>
              <w:t>3</w:t>
            </w:r>
            <w:r>
              <w:rPr>
                <w:noProof/>
                <w:webHidden/>
              </w:rPr>
              <w:fldChar w:fldCharType="end"/>
            </w:r>
          </w:hyperlink>
        </w:p>
        <w:p w14:paraId="03A050B7" w14:textId="6DD52375" w:rsidR="00FA5DFC" w:rsidRDefault="00FA5DFC">
          <w:pPr>
            <w:pStyle w:val="Inhopg1"/>
            <w:tabs>
              <w:tab w:val="right" w:leader="dot" w:pos="8296"/>
            </w:tabs>
            <w:rPr>
              <w:rFonts w:eastAsiaTheme="minorEastAsia"/>
              <w:noProof/>
              <w:color w:val="auto"/>
              <w:lang w:val="nl-BE" w:eastAsia="nl-BE"/>
            </w:rPr>
          </w:pPr>
          <w:hyperlink w:anchor="_Toc122722663" w:history="1">
            <w:r w:rsidRPr="00EB2E34">
              <w:rPr>
                <w:rStyle w:val="Hyperlink"/>
                <w:noProof/>
                <w:lang w:val="en-GB"/>
              </w:rPr>
              <w:t>Database Management System</w:t>
            </w:r>
            <w:r>
              <w:rPr>
                <w:noProof/>
                <w:webHidden/>
              </w:rPr>
              <w:tab/>
            </w:r>
            <w:r>
              <w:rPr>
                <w:noProof/>
                <w:webHidden/>
              </w:rPr>
              <w:fldChar w:fldCharType="begin"/>
            </w:r>
            <w:r>
              <w:rPr>
                <w:noProof/>
                <w:webHidden/>
              </w:rPr>
              <w:instrText xml:space="preserve"> PAGEREF _Toc122722663 \h </w:instrText>
            </w:r>
            <w:r>
              <w:rPr>
                <w:noProof/>
                <w:webHidden/>
              </w:rPr>
            </w:r>
            <w:r>
              <w:rPr>
                <w:noProof/>
                <w:webHidden/>
              </w:rPr>
              <w:fldChar w:fldCharType="separate"/>
            </w:r>
            <w:r>
              <w:rPr>
                <w:noProof/>
                <w:webHidden/>
              </w:rPr>
              <w:t>3</w:t>
            </w:r>
            <w:r>
              <w:rPr>
                <w:noProof/>
                <w:webHidden/>
              </w:rPr>
              <w:fldChar w:fldCharType="end"/>
            </w:r>
          </w:hyperlink>
        </w:p>
        <w:p w14:paraId="384524DE" w14:textId="18090743" w:rsidR="00FA5DFC" w:rsidRDefault="00FA5DFC">
          <w:pPr>
            <w:pStyle w:val="Inhopg1"/>
            <w:tabs>
              <w:tab w:val="right" w:leader="dot" w:pos="8296"/>
            </w:tabs>
            <w:rPr>
              <w:rFonts w:eastAsiaTheme="minorEastAsia"/>
              <w:noProof/>
              <w:color w:val="auto"/>
              <w:lang w:val="nl-BE" w:eastAsia="nl-BE"/>
            </w:rPr>
          </w:pPr>
          <w:hyperlink w:anchor="_Toc122722664" w:history="1">
            <w:r w:rsidRPr="00EB2E34">
              <w:rPr>
                <w:rStyle w:val="Hyperlink"/>
                <w:noProof/>
                <w:lang w:val="en-GB"/>
              </w:rPr>
              <w:t>Used packages</w:t>
            </w:r>
            <w:r>
              <w:rPr>
                <w:noProof/>
                <w:webHidden/>
              </w:rPr>
              <w:tab/>
            </w:r>
            <w:r>
              <w:rPr>
                <w:noProof/>
                <w:webHidden/>
              </w:rPr>
              <w:fldChar w:fldCharType="begin"/>
            </w:r>
            <w:r>
              <w:rPr>
                <w:noProof/>
                <w:webHidden/>
              </w:rPr>
              <w:instrText xml:space="preserve"> PAGEREF _Toc122722664 \h </w:instrText>
            </w:r>
            <w:r>
              <w:rPr>
                <w:noProof/>
                <w:webHidden/>
              </w:rPr>
            </w:r>
            <w:r>
              <w:rPr>
                <w:noProof/>
                <w:webHidden/>
              </w:rPr>
              <w:fldChar w:fldCharType="separate"/>
            </w:r>
            <w:r>
              <w:rPr>
                <w:noProof/>
                <w:webHidden/>
              </w:rPr>
              <w:t>3</w:t>
            </w:r>
            <w:r>
              <w:rPr>
                <w:noProof/>
                <w:webHidden/>
              </w:rPr>
              <w:fldChar w:fldCharType="end"/>
            </w:r>
          </w:hyperlink>
        </w:p>
        <w:p w14:paraId="4FA42ED1" w14:textId="75017EF9" w:rsidR="00FA5DFC" w:rsidRDefault="00FA5DFC">
          <w:pPr>
            <w:pStyle w:val="Inhopg1"/>
            <w:tabs>
              <w:tab w:val="right" w:leader="dot" w:pos="8296"/>
            </w:tabs>
            <w:rPr>
              <w:rFonts w:eastAsiaTheme="minorEastAsia"/>
              <w:noProof/>
              <w:color w:val="auto"/>
              <w:lang w:val="nl-BE" w:eastAsia="nl-BE"/>
            </w:rPr>
          </w:pPr>
          <w:hyperlink w:anchor="_Toc122722665" w:history="1">
            <w:r w:rsidRPr="00EB2E34">
              <w:rPr>
                <w:rStyle w:val="Hyperlink"/>
                <w:noProof/>
                <w:lang w:val="en-GB"/>
              </w:rPr>
              <w:t>Functional Requirements</w:t>
            </w:r>
            <w:r>
              <w:rPr>
                <w:noProof/>
                <w:webHidden/>
              </w:rPr>
              <w:tab/>
            </w:r>
            <w:r>
              <w:rPr>
                <w:noProof/>
                <w:webHidden/>
              </w:rPr>
              <w:fldChar w:fldCharType="begin"/>
            </w:r>
            <w:r>
              <w:rPr>
                <w:noProof/>
                <w:webHidden/>
              </w:rPr>
              <w:instrText xml:space="preserve"> PAGEREF _Toc122722665 \h </w:instrText>
            </w:r>
            <w:r>
              <w:rPr>
                <w:noProof/>
                <w:webHidden/>
              </w:rPr>
            </w:r>
            <w:r>
              <w:rPr>
                <w:noProof/>
                <w:webHidden/>
              </w:rPr>
              <w:fldChar w:fldCharType="separate"/>
            </w:r>
            <w:r>
              <w:rPr>
                <w:noProof/>
                <w:webHidden/>
              </w:rPr>
              <w:t>3</w:t>
            </w:r>
            <w:r>
              <w:rPr>
                <w:noProof/>
                <w:webHidden/>
              </w:rPr>
              <w:fldChar w:fldCharType="end"/>
            </w:r>
          </w:hyperlink>
        </w:p>
        <w:p w14:paraId="68A4DD6B" w14:textId="24FF9482" w:rsidR="00FA5DFC" w:rsidRDefault="00FA5DFC">
          <w:pPr>
            <w:pStyle w:val="Inhopg2"/>
            <w:tabs>
              <w:tab w:val="right" w:leader="dot" w:pos="8296"/>
            </w:tabs>
            <w:rPr>
              <w:rFonts w:eastAsiaTheme="minorEastAsia"/>
              <w:noProof/>
              <w:color w:val="auto"/>
              <w:lang w:val="nl-BE" w:eastAsia="nl-BE"/>
            </w:rPr>
          </w:pPr>
          <w:hyperlink w:anchor="_Toc122722666" w:history="1">
            <w:r w:rsidRPr="00EB2E34">
              <w:rPr>
                <w:rStyle w:val="Hyperlink"/>
                <w:rFonts w:ascii="Constantia" w:eastAsia="Constantia" w:hAnsi="Constantia" w:cs="Constantia"/>
                <w:noProof/>
                <w:lang w:val="en-GB"/>
              </w:rPr>
              <w:t>Home page/ landing page</w:t>
            </w:r>
            <w:r>
              <w:rPr>
                <w:noProof/>
                <w:webHidden/>
              </w:rPr>
              <w:tab/>
            </w:r>
            <w:r>
              <w:rPr>
                <w:noProof/>
                <w:webHidden/>
              </w:rPr>
              <w:fldChar w:fldCharType="begin"/>
            </w:r>
            <w:r>
              <w:rPr>
                <w:noProof/>
                <w:webHidden/>
              </w:rPr>
              <w:instrText xml:space="preserve"> PAGEREF _Toc122722666 \h </w:instrText>
            </w:r>
            <w:r>
              <w:rPr>
                <w:noProof/>
                <w:webHidden/>
              </w:rPr>
            </w:r>
            <w:r>
              <w:rPr>
                <w:noProof/>
                <w:webHidden/>
              </w:rPr>
              <w:fldChar w:fldCharType="separate"/>
            </w:r>
            <w:r>
              <w:rPr>
                <w:noProof/>
                <w:webHidden/>
              </w:rPr>
              <w:t>3</w:t>
            </w:r>
            <w:r>
              <w:rPr>
                <w:noProof/>
                <w:webHidden/>
              </w:rPr>
              <w:fldChar w:fldCharType="end"/>
            </w:r>
          </w:hyperlink>
        </w:p>
        <w:p w14:paraId="17CF3561" w14:textId="30F35AEE" w:rsidR="00FA5DFC" w:rsidRDefault="00FA5DFC">
          <w:pPr>
            <w:pStyle w:val="Inhopg3"/>
            <w:tabs>
              <w:tab w:val="right" w:leader="dot" w:pos="8296"/>
            </w:tabs>
            <w:rPr>
              <w:rFonts w:eastAsiaTheme="minorEastAsia"/>
              <w:noProof/>
              <w:color w:val="auto"/>
              <w:lang w:val="nl-BE" w:eastAsia="nl-BE"/>
            </w:rPr>
          </w:pPr>
          <w:hyperlink w:anchor="_Toc122722667" w:history="1">
            <w:r w:rsidRPr="00EB2E34">
              <w:rPr>
                <w:rStyle w:val="Hyperlink"/>
                <w:rFonts w:ascii="Constantia" w:eastAsia="Constantia" w:hAnsi="Constantia" w:cs="Constantia"/>
                <w:noProof/>
                <w:lang w:val="en-GB"/>
              </w:rPr>
              <w:t>HTML5 FEATURES</w:t>
            </w:r>
            <w:r>
              <w:rPr>
                <w:noProof/>
                <w:webHidden/>
              </w:rPr>
              <w:tab/>
            </w:r>
            <w:r>
              <w:rPr>
                <w:noProof/>
                <w:webHidden/>
              </w:rPr>
              <w:fldChar w:fldCharType="begin"/>
            </w:r>
            <w:r>
              <w:rPr>
                <w:noProof/>
                <w:webHidden/>
              </w:rPr>
              <w:instrText xml:space="preserve"> PAGEREF _Toc122722667 \h </w:instrText>
            </w:r>
            <w:r>
              <w:rPr>
                <w:noProof/>
                <w:webHidden/>
              </w:rPr>
            </w:r>
            <w:r>
              <w:rPr>
                <w:noProof/>
                <w:webHidden/>
              </w:rPr>
              <w:fldChar w:fldCharType="separate"/>
            </w:r>
            <w:r>
              <w:rPr>
                <w:noProof/>
                <w:webHidden/>
              </w:rPr>
              <w:t>3</w:t>
            </w:r>
            <w:r>
              <w:rPr>
                <w:noProof/>
                <w:webHidden/>
              </w:rPr>
              <w:fldChar w:fldCharType="end"/>
            </w:r>
          </w:hyperlink>
        </w:p>
        <w:p w14:paraId="033F861C" w14:textId="671E20DD" w:rsidR="00FA5DFC" w:rsidRDefault="00FA5DFC">
          <w:pPr>
            <w:pStyle w:val="Inhopg2"/>
            <w:tabs>
              <w:tab w:val="right" w:leader="dot" w:pos="8296"/>
            </w:tabs>
            <w:rPr>
              <w:rFonts w:eastAsiaTheme="minorEastAsia"/>
              <w:noProof/>
              <w:color w:val="auto"/>
              <w:lang w:val="nl-BE" w:eastAsia="nl-BE"/>
            </w:rPr>
          </w:pPr>
          <w:hyperlink w:anchor="_Toc122722668" w:history="1">
            <w:r w:rsidRPr="00EB2E34">
              <w:rPr>
                <w:rStyle w:val="Hyperlink"/>
                <w:noProof/>
                <w:lang w:val="en-GB"/>
              </w:rPr>
              <w:t>Registration process</w:t>
            </w:r>
            <w:r>
              <w:rPr>
                <w:noProof/>
                <w:webHidden/>
              </w:rPr>
              <w:tab/>
            </w:r>
            <w:r>
              <w:rPr>
                <w:noProof/>
                <w:webHidden/>
              </w:rPr>
              <w:fldChar w:fldCharType="begin"/>
            </w:r>
            <w:r>
              <w:rPr>
                <w:noProof/>
                <w:webHidden/>
              </w:rPr>
              <w:instrText xml:space="preserve"> PAGEREF _Toc122722668 \h </w:instrText>
            </w:r>
            <w:r>
              <w:rPr>
                <w:noProof/>
                <w:webHidden/>
              </w:rPr>
            </w:r>
            <w:r>
              <w:rPr>
                <w:noProof/>
                <w:webHidden/>
              </w:rPr>
              <w:fldChar w:fldCharType="separate"/>
            </w:r>
            <w:r>
              <w:rPr>
                <w:noProof/>
                <w:webHidden/>
              </w:rPr>
              <w:t>4</w:t>
            </w:r>
            <w:r>
              <w:rPr>
                <w:noProof/>
                <w:webHidden/>
              </w:rPr>
              <w:fldChar w:fldCharType="end"/>
            </w:r>
          </w:hyperlink>
        </w:p>
        <w:p w14:paraId="370898AB" w14:textId="21B6181F" w:rsidR="00FA5DFC" w:rsidRDefault="00FA5DFC">
          <w:pPr>
            <w:pStyle w:val="Inhopg2"/>
            <w:tabs>
              <w:tab w:val="right" w:leader="dot" w:pos="8296"/>
            </w:tabs>
            <w:rPr>
              <w:rFonts w:eastAsiaTheme="minorEastAsia"/>
              <w:noProof/>
              <w:color w:val="auto"/>
              <w:lang w:val="nl-BE" w:eastAsia="nl-BE"/>
            </w:rPr>
          </w:pPr>
          <w:hyperlink w:anchor="_Toc122722669" w:history="1">
            <w:r w:rsidRPr="00EB2E34">
              <w:rPr>
                <w:rStyle w:val="Hyperlink"/>
                <w:noProof/>
                <w:lang w:val="en-GB"/>
              </w:rPr>
              <w:t>Frontend form validation</w:t>
            </w:r>
            <w:r>
              <w:rPr>
                <w:noProof/>
                <w:webHidden/>
              </w:rPr>
              <w:tab/>
            </w:r>
            <w:r>
              <w:rPr>
                <w:noProof/>
                <w:webHidden/>
              </w:rPr>
              <w:fldChar w:fldCharType="begin"/>
            </w:r>
            <w:r>
              <w:rPr>
                <w:noProof/>
                <w:webHidden/>
              </w:rPr>
              <w:instrText xml:space="preserve"> PAGEREF _Toc122722669 \h </w:instrText>
            </w:r>
            <w:r>
              <w:rPr>
                <w:noProof/>
                <w:webHidden/>
              </w:rPr>
            </w:r>
            <w:r>
              <w:rPr>
                <w:noProof/>
                <w:webHidden/>
              </w:rPr>
              <w:fldChar w:fldCharType="separate"/>
            </w:r>
            <w:r>
              <w:rPr>
                <w:noProof/>
                <w:webHidden/>
              </w:rPr>
              <w:t>5</w:t>
            </w:r>
            <w:r>
              <w:rPr>
                <w:noProof/>
                <w:webHidden/>
              </w:rPr>
              <w:fldChar w:fldCharType="end"/>
            </w:r>
          </w:hyperlink>
        </w:p>
        <w:p w14:paraId="5FD5B050" w14:textId="58AFEFC5" w:rsidR="00FA5DFC" w:rsidRDefault="00FA5DFC">
          <w:pPr>
            <w:pStyle w:val="Inhopg2"/>
            <w:tabs>
              <w:tab w:val="right" w:leader="dot" w:pos="8296"/>
            </w:tabs>
            <w:rPr>
              <w:rFonts w:eastAsiaTheme="minorEastAsia"/>
              <w:noProof/>
              <w:color w:val="auto"/>
              <w:lang w:val="nl-BE" w:eastAsia="nl-BE"/>
            </w:rPr>
          </w:pPr>
          <w:hyperlink w:anchor="_Toc122722670" w:history="1">
            <w:r w:rsidRPr="00EB2E34">
              <w:rPr>
                <w:rStyle w:val="Hyperlink"/>
                <w:noProof/>
                <w:lang w:val="en-GB"/>
              </w:rPr>
              <w:t>Backend form validation</w:t>
            </w:r>
            <w:r>
              <w:rPr>
                <w:noProof/>
                <w:webHidden/>
              </w:rPr>
              <w:tab/>
            </w:r>
            <w:r>
              <w:rPr>
                <w:noProof/>
                <w:webHidden/>
              </w:rPr>
              <w:fldChar w:fldCharType="begin"/>
            </w:r>
            <w:r>
              <w:rPr>
                <w:noProof/>
                <w:webHidden/>
              </w:rPr>
              <w:instrText xml:space="preserve"> PAGEREF _Toc122722670 \h </w:instrText>
            </w:r>
            <w:r>
              <w:rPr>
                <w:noProof/>
                <w:webHidden/>
              </w:rPr>
            </w:r>
            <w:r>
              <w:rPr>
                <w:noProof/>
                <w:webHidden/>
              </w:rPr>
              <w:fldChar w:fldCharType="separate"/>
            </w:r>
            <w:r>
              <w:rPr>
                <w:noProof/>
                <w:webHidden/>
              </w:rPr>
              <w:t>7</w:t>
            </w:r>
            <w:r>
              <w:rPr>
                <w:noProof/>
                <w:webHidden/>
              </w:rPr>
              <w:fldChar w:fldCharType="end"/>
            </w:r>
          </w:hyperlink>
        </w:p>
        <w:p w14:paraId="23D9D5E4" w14:textId="53AD5712" w:rsidR="00FA5DFC" w:rsidRDefault="00FA5DFC">
          <w:pPr>
            <w:pStyle w:val="Inhopg1"/>
            <w:tabs>
              <w:tab w:val="right" w:leader="dot" w:pos="8296"/>
            </w:tabs>
            <w:rPr>
              <w:rFonts w:eastAsiaTheme="minorEastAsia"/>
              <w:noProof/>
              <w:color w:val="auto"/>
              <w:lang w:val="nl-BE" w:eastAsia="nl-BE"/>
            </w:rPr>
          </w:pPr>
          <w:hyperlink w:anchor="_Toc122722671" w:history="1">
            <w:r w:rsidRPr="00EB2E34">
              <w:rPr>
                <w:rStyle w:val="Hyperlink"/>
                <w:noProof/>
                <w:lang w:val="en-GB"/>
              </w:rPr>
              <w:t>Organiser</w:t>
            </w:r>
            <w:r>
              <w:rPr>
                <w:noProof/>
                <w:webHidden/>
              </w:rPr>
              <w:tab/>
            </w:r>
            <w:r>
              <w:rPr>
                <w:noProof/>
                <w:webHidden/>
              </w:rPr>
              <w:fldChar w:fldCharType="begin"/>
            </w:r>
            <w:r>
              <w:rPr>
                <w:noProof/>
                <w:webHidden/>
              </w:rPr>
              <w:instrText xml:space="preserve"> PAGEREF _Toc122722671 \h </w:instrText>
            </w:r>
            <w:r>
              <w:rPr>
                <w:noProof/>
                <w:webHidden/>
              </w:rPr>
            </w:r>
            <w:r>
              <w:rPr>
                <w:noProof/>
                <w:webHidden/>
              </w:rPr>
              <w:fldChar w:fldCharType="separate"/>
            </w:r>
            <w:r>
              <w:rPr>
                <w:noProof/>
                <w:webHidden/>
              </w:rPr>
              <w:t>9</w:t>
            </w:r>
            <w:r>
              <w:rPr>
                <w:noProof/>
                <w:webHidden/>
              </w:rPr>
              <w:fldChar w:fldCharType="end"/>
            </w:r>
          </w:hyperlink>
        </w:p>
        <w:p w14:paraId="76EF43B9" w14:textId="15D44016" w:rsidR="00FA5DFC" w:rsidRDefault="00FA5DFC">
          <w:pPr>
            <w:pStyle w:val="Inhopg2"/>
            <w:tabs>
              <w:tab w:val="right" w:leader="dot" w:pos="8296"/>
            </w:tabs>
            <w:rPr>
              <w:rFonts w:eastAsiaTheme="minorEastAsia"/>
              <w:noProof/>
              <w:color w:val="auto"/>
              <w:lang w:val="nl-BE" w:eastAsia="nl-BE"/>
            </w:rPr>
          </w:pPr>
          <w:hyperlink w:anchor="_Toc122722672" w:history="1">
            <w:r w:rsidRPr="00EB2E34">
              <w:rPr>
                <w:rStyle w:val="Hyperlink"/>
                <w:noProof/>
                <w:lang w:val="en-GB"/>
              </w:rPr>
              <w:t>Map-based component</w:t>
            </w:r>
            <w:r>
              <w:rPr>
                <w:noProof/>
                <w:webHidden/>
              </w:rPr>
              <w:tab/>
            </w:r>
            <w:r>
              <w:rPr>
                <w:noProof/>
                <w:webHidden/>
              </w:rPr>
              <w:fldChar w:fldCharType="begin"/>
            </w:r>
            <w:r>
              <w:rPr>
                <w:noProof/>
                <w:webHidden/>
              </w:rPr>
              <w:instrText xml:space="preserve"> PAGEREF _Toc122722672 \h </w:instrText>
            </w:r>
            <w:r>
              <w:rPr>
                <w:noProof/>
                <w:webHidden/>
              </w:rPr>
            </w:r>
            <w:r>
              <w:rPr>
                <w:noProof/>
                <w:webHidden/>
              </w:rPr>
              <w:fldChar w:fldCharType="separate"/>
            </w:r>
            <w:r>
              <w:rPr>
                <w:noProof/>
                <w:webHidden/>
              </w:rPr>
              <w:t>9</w:t>
            </w:r>
            <w:r>
              <w:rPr>
                <w:noProof/>
                <w:webHidden/>
              </w:rPr>
              <w:fldChar w:fldCharType="end"/>
            </w:r>
          </w:hyperlink>
        </w:p>
        <w:p w14:paraId="5405FD60" w14:textId="392CB448" w:rsidR="00FA5DFC" w:rsidRDefault="00FA5DFC">
          <w:pPr>
            <w:pStyle w:val="Inhopg2"/>
            <w:tabs>
              <w:tab w:val="right" w:leader="dot" w:pos="8296"/>
            </w:tabs>
            <w:rPr>
              <w:rFonts w:eastAsiaTheme="minorEastAsia"/>
              <w:noProof/>
              <w:color w:val="auto"/>
              <w:lang w:val="nl-BE" w:eastAsia="nl-BE"/>
            </w:rPr>
          </w:pPr>
          <w:hyperlink w:anchor="_Toc122722673" w:history="1">
            <w:r w:rsidRPr="00EB2E34">
              <w:rPr>
                <w:rStyle w:val="Hyperlink"/>
                <w:noProof/>
                <w:lang w:val="en-GB"/>
              </w:rPr>
              <w:t>Nominatim Geocoding API (Web Service)</w:t>
            </w:r>
            <w:r>
              <w:rPr>
                <w:noProof/>
                <w:webHidden/>
              </w:rPr>
              <w:tab/>
            </w:r>
            <w:r>
              <w:rPr>
                <w:noProof/>
                <w:webHidden/>
              </w:rPr>
              <w:fldChar w:fldCharType="begin"/>
            </w:r>
            <w:r>
              <w:rPr>
                <w:noProof/>
                <w:webHidden/>
              </w:rPr>
              <w:instrText xml:space="preserve"> PAGEREF _Toc122722673 \h </w:instrText>
            </w:r>
            <w:r>
              <w:rPr>
                <w:noProof/>
                <w:webHidden/>
              </w:rPr>
            </w:r>
            <w:r>
              <w:rPr>
                <w:noProof/>
                <w:webHidden/>
              </w:rPr>
              <w:fldChar w:fldCharType="separate"/>
            </w:r>
            <w:r>
              <w:rPr>
                <w:noProof/>
                <w:webHidden/>
              </w:rPr>
              <w:t>9</w:t>
            </w:r>
            <w:r>
              <w:rPr>
                <w:noProof/>
                <w:webHidden/>
              </w:rPr>
              <w:fldChar w:fldCharType="end"/>
            </w:r>
          </w:hyperlink>
        </w:p>
        <w:p w14:paraId="04D63EBE" w14:textId="74149CF8" w:rsidR="00FA5DFC" w:rsidRDefault="00FA5DFC">
          <w:pPr>
            <w:pStyle w:val="Inhopg2"/>
            <w:tabs>
              <w:tab w:val="right" w:leader="dot" w:pos="8296"/>
            </w:tabs>
            <w:rPr>
              <w:rFonts w:eastAsiaTheme="minorEastAsia"/>
              <w:noProof/>
              <w:color w:val="auto"/>
              <w:lang w:val="nl-BE" w:eastAsia="nl-BE"/>
            </w:rPr>
          </w:pPr>
          <w:hyperlink w:anchor="_Toc122722674" w:history="1">
            <w:r w:rsidRPr="00EB2E34">
              <w:rPr>
                <w:rStyle w:val="Hyperlink"/>
                <w:noProof/>
                <w:lang w:val="en-GB"/>
              </w:rPr>
              <w:t>Search Bar</w:t>
            </w:r>
            <w:r>
              <w:rPr>
                <w:noProof/>
                <w:webHidden/>
              </w:rPr>
              <w:tab/>
            </w:r>
            <w:r>
              <w:rPr>
                <w:noProof/>
                <w:webHidden/>
              </w:rPr>
              <w:fldChar w:fldCharType="begin"/>
            </w:r>
            <w:r>
              <w:rPr>
                <w:noProof/>
                <w:webHidden/>
              </w:rPr>
              <w:instrText xml:space="preserve"> PAGEREF _Toc122722674 \h </w:instrText>
            </w:r>
            <w:r>
              <w:rPr>
                <w:noProof/>
                <w:webHidden/>
              </w:rPr>
            </w:r>
            <w:r>
              <w:rPr>
                <w:noProof/>
                <w:webHidden/>
              </w:rPr>
              <w:fldChar w:fldCharType="separate"/>
            </w:r>
            <w:r>
              <w:rPr>
                <w:noProof/>
                <w:webHidden/>
              </w:rPr>
              <w:t>10</w:t>
            </w:r>
            <w:r>
              <w:rPr>
                <w:noProof/>
                <w:webHidden/>
              </w:rPr>
              <w:fldChar w:fldCharType="end"/>
            </w:r>
          </w:hyperlink>
        </w:p>
        <w:p w14:paraId="2A31C3F6" w14:textId="1131F760" w:rsidR="00FA5DFC" w:rsidRDefault="00FA5DFC">
          <w:pPr>
            <w:pStyle w:val="Inhopg2"/>
            <w:tabs>
              <w:tab w:val="right" w:leader="dot" w:pos="8296"/>
            </w:tabs>
            <w:rPr>
              <w:rFonts w:eastAsiaTheme="minorEastAsia"/>
              <w:noProof/>
              <w:color w:val="auto"/>
              <w:lang w:val="nl-BE" w:eastAsia="nl-BE"/>
            </w:rPr>
          </w:pPr>
          <w:hyperlink w:anchor="_Toc122722675" w:history="1">
            <w:r w:rsidRPr="00EB2E34">
              <w:rPr>
                <w:rStyle w:val="Hyperlink"/>
                <w:noProof/>
                <w:lang w:val="en-GB"/>
              </w:rPr>
              <w:t>Profile Page</w:t>
            </w:r>
            <w:r>
              <w:rPr>
                <w:noProof/>
                <w:webHidden/>
              </w:rPr>
              <w:tab/>
            </w:r>
            <w:r>
              <w:rPr>
                <w:noProof/>
                <w:webHidden/>
              </w:rPr>
              <w:fldChar w:fldCharType="begin"/>
            </w:r>
            <w:r>
              <w:rPr>
                <w:noProof/>
                <w:webHidden/>
              </w:rPr>
              <w:instrText xml:space="preserve"> PAGEREF _Toc122722675 \h </w:instrText>
            </w:r>
            <w:r>
              <w:rPr>
                <w:noProof/>
                <w:webHidden/>
              </w:rPr>
            </w:r>
            <w:r>
              <w:rPr>
                <w:noProof/>
                <w:webHidden/>
              </w:rPr>
              <w:fldChar w:fldCharType="separate"/>
            </w:r>
            <w:r>
              <w:rPr>
                <w:noProof/>
                <w:webHidden/>
              </w:rPr>
              <w:t>11</w:t>
            </w:r>
            <w:r>
              <w:rPr>
                <w:noProof/>
                <w:webHidden/>
              </w:rPr>
              <w:fldChar w:fldCharType="end"/>
            </w:r>
          </w:hyperlink>
        </w:p>
        <w:p w14:paraId="52376C0A" w14:textId="0EBC49A1" w:rsidR="00FA5DFC" w:rsidRDefault="00FA5DFC">
          <w:pPr>
            <w:pStyle w:val="Inhopg2"/>
            <w:tabs>
              <w:tab w:val="right" w:leader="dot" w:pos="8296"/>
            </w:tabs>
            <w:rPr>
              <w:rFonts w:eastAsiaTheme="minorEastAsia"/>
              <w:noProof/>
              <w:color w:val="auto"/>
              <w:lang w:val="nl-BE" w:eastAsia="nl-BE"/>
            </w:rPr>
          </w:pPr>
          <w:hyperlink w:anchor="_Toc122722676" w:history="1">
            <w:r w:rsidRPr="00EB2E34">
              <w:rPr>
                <w:rStyle w:val="Hyperlink"/>
                <w:noProof/>
                <w:lang w:val="en-GB"/>
              </w:rPr>
              <w:t>Review system</w:t>
            </w:r>
            <w:r>
              <w:rPr>
                <w:noProof/>
                <w:webHidden/>
              </w:rPr>
              <w:tab/>
            </w:r>
            <w:r>
              <w:rPr>
                <w:noProof/>
                <w:webHidden/>
              </w:rPr>
              <w:fldChar w:fldCharType="begin"/>
            </w:r>
            <w:r>
              <w:rPr>
                <w:noProof/>
                <w:webHidden/>
              </w:rPr>
              <w:instrText xml:space="preserve"> PAGEREF _Toc122722676 \h </w:instrText>
            </w:r>
            <w:r>
              <w:rPr>
                <w:noProof/>
                <w:webHidden/>
              </w:rPr>
            </w:r>
            <w:r>
              <w:rPr>
                <w:noProof/>
                <w:webHidden/>
              </w:rPr>
              <w:fldChar w:fldCharType="separate"/>
            </w:r>
            <w:r>
              <w:rPr>
                <w:noProof/>
                <w:webHidden/>
              </w:rPr>
              <w:t>11</w:t>
            </w:r>
            <w:r>
              <w:rPr>
                <w:noProof/>
                <w:webHidden/>
              </w:rPr>
              <w:fldChar w:fldCharType="end"/>
            </w:r>
          </w:hyperlink>
        </w:p>
        <w:p w14:paraId="333893E6" w14:textId="7776CC3C" w:rsidR="00FA5DFC" w:rsidRDefault="00FA5DFC">
          <w:pPr>
            <w:pStyle w:val="Inhopg2"/>
            <w:tabs>
              <w:tab w:val="right" w:leader="dot" w:pos="8296"/>
            </w:tabs>
            <w:rPr>
              <w:rFonts w:eastAsiaTheme="minorEastAsia"/>
              <w:noProof/>
              <w:color w:val="auto"/>
              <w:lang w:val="nl-BE" w:eastAsia="nl-BE"/>
            </w:rPr>
          </w:pPr>
          <w:hyperlink w:anchor="_Toc122722677" w:history="1">
            <w:r w:rsidRPr="00EB2E34">
              <w:rPr>
                <w:rStyle w:val="Hyperlink"/>
                <w:noProof/>
                <w:lang w:val="en-GB"/>
              </w:rPr>
              <w:t>Product wish list</w:t>
            </w:r>
            <w:r>
              <w:rPr>
                <w:noProof/>
                <w:webHidden/>
              </w:rPr>
              <w:tab/>
            </w:r>
            <w:r>
              <w:rPr>
                <w:noProof/>
                <w:webHidden/>
              </w:rPr>
              <w:fldChar w:fldCharType="begin"/>
            </w:r>
            <w:r>
              <w:rPr>
                <w:noProof/>
                <w:webHidden/>
              </w:rPr>
              <w:instrText xml:space="preserve"> PAGEREF _Toc122722677 \h </w:instrText>
            </w:r>
            <w:r>
              <w:rPr>
                <w:noProof/>
                <w:webHidden/>
              </w:rPr>
            </w:r>
            <w:r>
              <w:rPr>
                <w:noProof/>
                <w:webHidden/>
              </w:rPr>
              <w:fldChar w:fldCharType="separate"/>
            </w:r>
            <w:r>
              <w:rPr>
                <w:noProof/>
                <w:webHidden/>
              </w:rPr>
              <w:t>12</w:t>
            </w:r>
            <w:r>
              <w:rPr>
                <w:noProof/>
                <w:webHidden/>
              </w:rPr>
              <w:fldChar w:fldCharType="end"/>
            </w:r>
          </w:hyperlink>
        </w:p>
        <w:p w14:paraId="1C8EB759" w14:textId="4B365DCC" w:rsidR="00FA5DFC" w:rsidRDefault="00FA5DFC">
          <w:pPr>
            <w:pStyle w:val="Inhopg1"/>
            <w:tabs>
              <w:tab w:val="right" w:leader="dot" w:pos="8296"/>
            </w:tabs>
            <w:rPr>
              <w:rFonts w:eastAsiaTheme="minorEastAsia"/>
              <w:noProof/>
              <w:color w:val="auto"/>
              <w:lang w:val="nl-BE" w:eastAsia="nl-BE"/>
            </w:rPr>
          </w:pPr>
          <w:hyperlink w:anchor="_Toc122722678" w:history="1">
            <w:r w:rsidRPr="00EB2E34">
              <w:rPr>
                <w:rStyle w:val="Hyperlink"/>
                <w:noProof/>
                <w:lang w:val="en-GB"/>
              </w:rPr>
              <w:t>Provider</w:t>
            </w:r>
            <w:r>
              <w:rPr>
                <w:noProof/>
                <w:webHidden/>
              </w:rPr>
              <w:tab/>
            </w:r>
            <w:r>
              <w:rPr>
                <w:noProof/>
                <w:webHidden/>
              </w:rPr>
              <w:fldChar w:fldCharType="begin"/>
            </w:r>
            <w:r>
              <w:rPr>
                <w:noProof/>
                <w:webHidden/>
              </w:rPr>
              <w:instrText xml:space="preserve"> PAGEREF _Toc122722678 \h </w:instrText>
            </w:r>
            <w:r>
              <w:rPr>
                <w:noProof/>
                <w:webHidden/>
              </w:rPr>
            </w:r>
            <w:r>
              <w:rPr>
                <w:noProof/>
                <w:webHidden/>
              </w:rPr>
              <w:fldChar w:fldCharType="separate"/>
            </w:r>
            <w:r>
              <w:rPr>
                <w:noProof/>
                <w:webHidden/>
              </w:rPr>
              <w:t>14</w:t>
            </w:r>
            <w:r>
              <w:rPr>
                <w:noProof/>
                <w:webHidden/>
              </w:rPr>
              <w:fldChar w:fldCharType="end"/>
            </w:r>
          </w:hyperlink>
        </w:p>
        <w:p w14:paraId="2A1C8E2D" w14:textId="1CC8A4F2" w:rsidR="00FA5DFC" w:rsidRDefault="00FA5DFC">
          <w:pPr>
            <w:pStyle w:val="Inhopg3"/>
            <w:tabs>
              <w:tab w:val="right" w:leader="dot" w:pos="8296"/>
            </w:tabs>
            <w:rPr>
              <w:rFonts w:eastAsiaTheme="minorEastAsia"/>
              <w:noProof/>
              <w:color w:val="auto"/>
              <w:lang w:val="nl-BE" w:eastAsia="nl-BE"/>
            </w:rPr>
          </w:pPr>
          <w:hyperlink w:anchor="_Toc122722679" w:history="1">
            <w:r w:rsidRPr="00EB2E34">
              <w:rPr>
                <w:rStyle w:val="Hyperlink"/>
                <w:noProof/>
                <w:lang w:val="en-GB"/>
              </w:rPr>
              <w:t>Scrollable inventory with search bar</w:t>
            </w:r>
            <w:r>
              <w:rPr>
                <w:noProof/>
                <w:webHidden/>
              </w:rPr>
              <w:tab/>
            </w:r>
            <w:r>
              <w:rPr>
                <w:noProof/>
                <w:webHidden/>
              </w:rPr>
              <w:fldChar w:fldCharType="begin"/>
            </w:r>
            <w:r>
              <w:rPr>
                <w:noProof/>
                <w:webHidden/>
              </w:rPr>
              <w:instrText xml:space="preserve"> PAGEREF _Toc122722679 \h </w:instrText>
            </w:r>
            <w:r>
              <w:rPr>
                <w:noProof/>
                <w:webHidden/>
              </w:rPr>
            </w:r>
            <w:r>
              <w:rPr>
                <w:noProof/>
                <w:webHidden/>
              </w:rPr>
              <w:fldChar w:fldCharType="separate"/>
            </w:r>
            <w:r>
              <w:rPr>
                <w:noProof/>
                <w:webHidden/>
              </w:rPr>
              <w:t>14</w:t>
            </w:r>
            <w:r>
              <w:rPr>
                <w:noProof/>
                <w:webHidden/>
              </w:rPr>
              <w:fldChar w:fldCharType="end"/>
            </w:r>
          </w:hyperlink>
        </w:p>
        <w:p w14:paraId="24871AB5" w14:textId="279846A8" w:rsidR="00FA5DFC" w:rsidRDefault="00FA5DFC">
          <w:pPr>
            <w:pStyle w:val="Inhopg3"/>
            <w:tabs>
              <w:tab w:val="right" w:leader="dot" w:pos="8296"/>
            </w:tabs>
            <w:rPr>
              <w:rFonts w:eastAsiaTheme="minorEastAsia"/>
              <w:noProof/>
              <w:color w:val="auto"/>
              <w:lang w:val="nl-BE" w:eastAsia="nl-BE"/>
            </w:rPr>
          </w:pPr>
          <w:hyperlink w:anchor="_Toc122722680" w:history="1">
            <w:r w:rsidRPr="00EB2E34">
              <w:rPr>
                <w:rStyle w:val="Hyperlink"/>
                <w:noProof/>
                <w:lang w:val="en-GB"/>
              </w:rPr>
              <w:t>Add articles</w:t>
            </w:r>
            <w:r>
              <w:rPr>
                <w:noProof/>
                <w:webHidden/>
              </w:rPr>
              <w:tab/>
            </w:r>
            <w:r>
              <w:rPr>
                <w:noProof/>
                <w:webHidden/>
              </w:rPr>
              <w:fldChar w:fldCharType="begin"/>
            </w:r>
            <w:r>
              <w:rPr>
                <w:noProof/>
                <w:webHidden/>
              </w:rPr>
              <w:instrText xml:space="preserve"> PAGEREF _Toc122722680 \h </w:instrText>
            </w:r>
            <w:r>
              <w:rPr>
                <w:noProof/>
                <w:webHidden/>
              </w:rPr>
            </w:r>
            <w:r>
              <w:rPr>
                <w:noProof/>
                <w:webHidden/>
              </w:rPr>
              <w:fldChar w:fldCharType="separate"/>
            </w:r>
            <w:r>
              <w:rPr>
                <w:noProof/>
                <w:webHidden/>
              </w:rPr>
              <w:t>15</w:t>
            </w:r>
            <w:r>
              <w:rPr>
                <w:noProof/>
                <w:webHidden/>
              </w:rPr>
              <w:fldChar w:fldCharType="end"/>
            </w:r>
          </w:hyperlink>
        </w:p>
        <w:p w14:paraId="6E185ABB" w14:textId="31F6FB29" w:rsidR="00FA5DFC" w:rsidRDefault="00FA5DFC">
          <w:pPr>
            <w:pStyle w:val="Inhopg3"/>
            <w:tabs>
              <w:tab w:val="right" w:leader="dot" w:pos="8296"/>
            </w:tabs>
            <w:rPr>
              <w:rFonts w:eastAsiaTheme="minorEastAsia"/>
              <w:noProof/>
              <w:color w:val="auto"/>
              <w:lang w:val="nl-BE" w:eastAsia="nl-BE"/>
            </w:rPr>
          </w:pPr>
          <w:hyperlink w:anchor="_Toc122722681" w:history="1">
            <w:r w:rsidRPr="00EB2E34">
              <w:rPr>
                <w:rStyle w:val="Hyperlink"/>
                <w:noProof/>
                <w:lang w:val="en-GB"/>
              </w:rPr>
              <w:t>Article details</w:t>
            </w:r>
            <w:r>
              <w:rPr>
                <w:noProof/>
                <w:webHidden/>
              </w:rPr>
              <w:tab/>
            </w:r>
            <w:r>
              <w:rPr>
                <w:noProof/>
                <w:webHidden/>
              </w:rPr>
              <w:fldChar w:fldCharType="begin"/>
            </w:r>
            <w:r>
              <w:rPr>
                <w:noProof/>
                <w:webHidden/>
              </w:rPr>
              <w:instrText xml:space="preserve"> PAGEREF _Toc122722681 \h </w:instrText>
            </w:r>
            <w:r>
              <w:rPr>
                <w:noProof/>
                <w:webHidden/>
              </w:rPr>
            </w:r>
            <w:r>
              <w:rPr>
                <w:noProof/>
                <w:webHidden/>
              </w:rPr>
              <w:fldChar w:fldCharType="separate"/>
            </w:r>
            <w:r>
              <w:rPr>
                <w:noProof/>
                <w:webHidden/>
              </w:rPr>
              <w:t>15</w:t>
            </w:r>
            <w:r>
              <w:rPr>
                <w:noProof/>
                <w:webHidden/>
              </w:rPr>
              <w:fldChar w:fldCharType="end"/>
            </w:r>
          </w:hyperlink>
        </w:p>
        <w:p w14:paraId="375DB4FD" w14:textId="42D5DD72" w:rsidR="00FA5DFC" w:rsidRDefault="00FA5DFC">
          <w:pPr>
            <w:pStyle w:val="Inhopg1"/>
            <w:tabs>
              <w:tab w:val="right" w:leader="dot" w:pos="8296"/>
            </w:tabs>
            <w:rPr>
              <w:rFonts w:eastAsiaTheme="minorEastAsia"/>
              <w:noProof/>
              <w:color w:val="auto"/>
              <w:lang w:val="nl-BE" w:eastAsia="nl-BE"/>
            </w:rPr>
          </w:pPr>
          <w:hyperlink w:anchor="_Toc122722682" w:history="1">
            <w:r w:rsidRPr="00EB2E34">
              <w:rPr>
                <w:rStyle w:val="Hyperlink"/>
                <w:noProof/>
                <w:lang w:val="en-GB"/>
              </w:rPr>
              <w:t>Resources</w:t>
            </w:r>
            <w:r>
              <w:rPr>
                <w:noProof/>
                <w:webHidden/>
              </w:rPr>
              <w:tab/>
            </w:r>
            <w:r>
              <w:rPr>
                <w:noProof/>
                <w:webHidden/>
              </w:rPr>
              <w:fldChar w:fldCharType="begin"/>
            </w:r>
            <w:r>
              <w:rPr>
                <w:noProof/>
                <w:webHidden/>
              </w:rPr>
              <w:instrText xml:space="preserve"> PAGEREF _Toc122722682 \h </w:instrText>
            </w:r>
            <w:r>
              <w:rPr>
                <w:noProof/>
                <w:webHidden/>
              </w:rPr>
            </w:r>
            <w:r>
              <w:rPr>
                <w:noProof/>
                <w:webHidden/>
              </w:rPr>
              <w:fldChar w:fldCharType="separate"/>
            </w:r>
            <w:r>
              <w:rPr>
                <w:noProof/>
                <w:webHidden/>
              </w:rPr>
              <w:t>16</w:t>
            </w:r>
            <w:r>
              <w:rPr>
                <w:noProof/>
                <w:webHidden/>
              </w:rPr>
              <w:fldChar w:fldCharType="end"/>
            </w:r>
          </w:hyperlink>
        </w:p>
        <w:p w14:paraId="644973A5" w14:textId="20F52DE5" w:rsidR="6AEDFDFC" w:rsidRPr="00F4194A" w:rsidRDefault="6AEDFDFC" w:rsidP="6AEDFDFC">
          <w:pPr>
            <w:pStyle w:val="Inhopg1"/>
            <w:tabs>
              <w:tab w:val="right" w:leader="dot" w:pos="8295"/>
            </w:tabs>
            <w:rPr>
              <w:rStyle w:val="Hyperlink"/>
              <w:lang w:val="en-GB"/>
            </w:rPr>
          </w:pPr>
          <w:r w:rsidRPr="00F4194A">
            <w:rPr>
              <w:lang w:val="en-GB"/>
            </w:rPr>
            <w:fldChar w:fldCharType="end"/>
          </w:r>
        </w:p>
      </w:sdtContent>
    </w:sdt>
    <w:p w14:paraId="2097CD21" w14:textId="77E650E5" w:rsidR="008F670E" w:rsidRPr="00F4194A" w:rsidRDefault="008F670E">
      <w:pPr>
        <w:rPr>
          <w:lang w:val="en-GB"/>
        </w:rPr>
      </w:pPr>
    </w:p>
    <w:p w14:paraId="063EADC8" w14:textId="0CC4BE73" w:rsidR="008F670E" w:rsidRPr="00F4194A" w:rsidRDefault="008F670E" w:rsidP="008F670E">
      <w:pPr>
        <w:pStyle w:val="Contactgegevens"/>
        <w:rPr>
          <w:lang w:val="en-GB"/>
        </w:rPr>
      </w:pPr>
      <w:r w:rsidRPr="00F4194A">
        <w:rPr>
          <w:lang w:val="en-GB"/>
        </w:rPr>
        <w:br w:type="page"/>
      </w:r>
    </w:p>
    <w:p w14:paraId="2A4D9A2D" w14:textId="567B756D" w:rsidR="00C6554A" w:rsidRPr="00F4194A" w:rsidRDefault="6AEDFDFC" w:rsidP="00C6554A">
      <w:pPr>
        <w:pStyle w:val="Kop1"/>
        <w:rPr>
          <w:lang w:val="en-GB"/>
        </w:rPr>
      </w:pPr>
      <w:bookmarkStart w:id="0" w:name="_Toc1593252489"/>
      <w:bookmarkStart w:id="1" w:name="_Toc1518050783"/>
      <w:bookmarkStart w:id="2" w:name="_Toc122722661"/>
      <w:r w:rsidRPr="00F4194A">
        <w:rPr>
          <w:lang w:val="en-GB"/>
        </w:rPr>
        <w:lastRenderedPageBreak/>
        <w:t>Introduction</w:t>
      </w:r>
      <w:bookmarkEnd w:id="0"/>
      <w:bookmarkEnd w:id="1"/>
      <w:bookmarkEnd w:id="2"/>
    </w:p>
    <w:p w14:paraId="3F84FA94" w14:textId="73D7EA5C" w:rsidR="00C6554A" w:rsidRPr="00F4194A" w:rsidRDefault="008F670E" w:rsidP="00C61931">
      <w:pPr>
        <w:rPr>
          <w:lang w:val="en-GB"/>
        </w:rPr>
      </w:pPr>
      <w:r w:rsidRPr="00F4194A">
        <w:rPr>
          <w:lang w:val="en-GB"/>
        </w:rPr>
        <w:t>This project report describes the full development of a Web 2.0 application around a topic of free choice.</w:t>
      </w:r>
      <w:r w:rsidR="00C61931" w:rsidRPr="00F4194A">
        <w:rPr>
          <w:lang w:val="en-GB"/>
        </w:rPr>
        <w:t xml:space="preserve"> The ultimate goal of the website is to allow users to view, search, create, manage and share information.</w:t>
      </w:r>
    </w:p>
    <w:p w14:paraId="4232C8C8" w14:textId="0D207A09" w:rsidR="00C6554A" w:rsidRPr="00F4194A" w:rsidRDefault="002A3963" w:rsidP="00FE5F89">
      <w:pPr>
        <w:rPr>
          <w:lang w:val="en-GB"/>
        </w:rPr>
      </w:pPr>
      <w:r w:rsidRPr="00F4194A">
        <w:rPr>
          <w:lang w:val="en-GB"/>
        </w:rPr>
        <w:t xml:space="preserve">The idea </w:t>
      </w:r>
      <w:r w:rsidR="00620DAF" w:rsidRPr="00F4194A">
        <w:rPr>
          <w:lang w:val="en-GB"/>
        </w:rPr>
        <w:t>behind this particular project is an event organizing application where there exist two roles in the system. Either you have the users who are named as ‘</w:t>
      </w:r>
      <w:r w:rsidR="45D99D1A" w:rsidRPr="00F4194A">
        <w:rPr>
          <w:lang w:val="en-GB"/>
        </w:rPr>
        <w:t>organizers</w:t>
      </w:r>
      <w:r w:rsidR="00620DAF" w:rsidRPr="00F4194A">
        <w:rPr>
          <w:lang w:val="en-GB"/>
        </w:rPr>
        <w:t xml:space="preserve"> and this type of user is the one who is willing to plan an event or wants to organize an event in the future</w:t>
      </w:r>
      <w:r w:rsidR="0039473A" w:rsidRPr="00F4194A">
        <w:rPr>
          <w:lang w:val="en-GB"/>
        </w:rPr>
        <w:t>, but of course these users are in need of different kinds of materials or equipment in order to set up the particular big or small event.</w:t>
      </w:r>
    </w:p>
    <w:p w14:paraId="7F5E9FE7" w14:textId="045F4013" w:rsidR="00FE5F89" w:rsidRPr="00F4194A" w:rsidRDefault="00FE5F89" w:rsidP="00FE5F89">
      <w:pPr>
        <w:rPr>
          <w:lang w:val="en-GB"/>
        </w:rPr>
      </w:pPr>
      <w:r w:rsidRPr="00F4194A">
        <w:rPr>
          <w:lang w:val="en-GB"/>
        </w:rPr>
        <w:t xml:space="preserve">This is where the </w:t>
      </w:r>
      <w:r w:rsidR="00E21A9C" w:rsidRPr="00F4194A">
        <w:rPr>
          <w:lang w:val="en-GB"/>
        </w:rPr>
        <w:t>companies or providers come into use because these are the type of users that offer or lend this</w:t>
      </w:r>
      <w:r w:rsidR="00A92022" w:rsidRPr="00F4194A">
        <w:rPr>
          <w:lang w:val="en-GB"/>
        </w:rPr>
        <w:t xml:space="preserve"> kind of </w:t>
      </w:r>
      <w:r w:rsidR="00E21A9C" w:rsidRPr="00F4194A">
        <w:rPr>
          <w:lang w:val="en-GB"/>
        </w:rPr>
        <w:t xml:space="preserve">equipment to various </w:t>
      </w:r>
      <w:r w:rsidR="00A92022" w:rsidRPr="00F4194A">
        <w:rPr>
          <w:lang w:val="en-GB"/>
        </w:rPr>
        <w:t>organizers</w:t>
      </w:r>
      <w:r w:rsidR="00E21A9C" w:rsidRPr="00F4194A">
        <w:rPr>
          <w:lang w:val="en-GB"/>
        </w:rPr>
        <w:t>.</w:t>
      </w:r>
      <w:r w:rsidR="00A92022" w:rsidRPr="00F4194A">
        <w:rPr>
          <w:lang w:val="en-GB"/>
        </w:rPr>
        <w:t xml:space="preserve"> The type of equipment can vary from sound installations, light equipment and even stage building constructions. Actually</w:t>
      </w:r>
      <w:r w:rsidR="692BB321" w:rsidRPr="00F4194A">
        <w:rPr>
          <w:lang w:val="en-GB"/>
        </w:rPr>
        <w:t>,</w:t>
      </w:r>
      <w:r w:rsidR="00A92022" w:rsidRPr="00F4194A">
        <w:rPr>
          <w:lang w:val="en-GB"/>
        </w:rPr>
        <w:t xml:space="preserve"> every sort of provider instance that can offer some kind of physical </w:t>
      </w:r>
      <w:r w:rsidR="00F2584E" w:rsidRPr="00F4194A">
        <w:rPr>
          <w:lang w:val="en-GB"/>
        </w:rPr>
        <w:t>entity can be involved in the system.</w:t>
      </w:r>
      <w:r w:rsidR="00B7427D" w:rsidRPr="00F4194A">
        <w:rPr>
          <w:lang w:val="en-GB"/>
        </w:rPr>
        <w:t xml:space="preserve"> Briefly described: organizers can look or search up equipment or even companies on the website and providers can add new content to their page in the form of new products along with their information.</w:t>
      </w:r>
      <w:r w:rsidR="009D4E0B" w:rsidRPr="00F4194A">
        <w:rPr>
          <w:lang w:val="en-GB"/>
        </w:rPr>
        <w:t xml:space="preserve"> Other functionalities are presented in the remaining part of this document.</w:t>
      </w:r>
    </w:p>
    <w:p w14:paraId="0BC6C5EB" w14:textId="3D8B3D7B" w:rsidR="0039720C" w:rsidRPr="00F4194A" w:rsidRDefault="0039720C" w:rsidP="00FE5F89">
      <w:pPr>
        <w:rPr>
          <w:lang w:val="en-GB"/>
        </w:rPr>
      </w:pPr>
      <w:r w:rsidRPr="00F4194A">
        <w:rPr>
          <w:lang w:val="en-GB"/>
        </w:rPr>
        <w:t xml:space="preserve">Our main focus is to provide a platform for </w:t>
      </w:r>
      <w:r w:rsidR="00D518A2" w:rsidRPr="00F4194A">
        <w:rPr>
          <w:lang w:val="en-GB"/>
        </w:rPr>
        <w:t xml:space="preserve">youth movements, as </w:t>
      </w:r>
      <w:r w:rsidR="003777FD" w:rsidRPr="00F4194A">
        <w:rPr>
          <w:lang w:val="en-GB"/>
        </w:rPr>
        <w:t>there</w:t>
      </w:r>
      <w:r w:rsidR="00531486" w:rsidRPr="00F4194A">
        <w:rPr>
          <w:lang w:val="en-GB"/>
        </w:rPr>
        <w:t xml:space="preserve"> is currently no easy way to </w:t>
      </w:r>
      <w:r w:rsidR="00732C59" w:rsidRPr="00F4194A">
        <w:rPr>
          <w:lang w:val="en-GB"/>
        </w:rPr>
        <w:t xml:space="preserve">find the right equipment for a reasonable price. </w:t>
      </w:r>
      <w:r w:rsidR="00586080" w:rsidRPr="00F4194A">
        <w:rPr>
          <w:lang w:val="en-GB"/>
        </w:rPr>
        <w:t xml:space="preserve">That being said, the website is open to </w:t>
      </w:r>
      <w:r w:rsidR="00EA70DB" w:rsidRPr="00F4194A">
        <w:rPr>
          <w:lang w:val="en-GB"/>
        </w:rPr>
        <w:t xml:space="preserve">every kind of organization, as they might need/offer the same </w:t>
      </w:r>
      <w:r w:rsidR="005E1875" w:rsidRPr="00F4194A">
        <w:rPr>
          <w:lang w:val="en-GB"/>
        </w:rPr>
        <w:t xml:space="preserve">kind of equipment. </w:t>
      </w:r>
      <w:r w:rsidR="00302286" w:rsidRPr="00F4194A">
        <w:rPr>
          <w:lang w:val="en-GB"/>
        </w:rPr>
        <w:t xml:space="preserve">Our goal is to </w:t>
      </w:r>
      <w:r w:rsidR="002F4B63" w:rsidRPr="00F4194A">
        <w:rPr>
          <w:lang w:val="en-GB"/>
        </w:rPr>
        <w:t xml:space="preserve">make sure an organization can </w:t>
      </w:r>
      <w:r w:rsidR="00EB06D8" w:rsidRPr="00F4194A">
        <w:rPr>
          <w:lang w:val="en-GB"/>
        </w:rPr>
        <w:t xml:space="preserve">organize an event </w:t>
      </w:r>
      <w:r w:rsidR="002B3772" w:rsidRPr="00F4194A">
        <w:rPr>
          <w:lang w:val="en-GB"/>
        </w:rPr>
        <w:t xml:space="preserve">anywhere </w:t>
      </w:r>
      <w:r w:rsidR="00512CAB" w:rsidRPr="00F4194A">
        <w:rPr>
          <w:lang w:val="en-GB"/>
        </w:rPr>
        <w:t xml:space="preserve">without having </w:t>
      </w:r>
      <w:r w:rsidR="000309E7" w:rsidRPr="00F4194A">
        <w:rPr>
          <w:lang w:val="en-GB"/>
        </w:rPr>
        <w:t xml:space="preserve">the long search for the right </w:t>
      </w:r>
      <w:r w:rsidR="002B3772" w:rsidRPr="00F4194A">
        <w:rPr>
          <w:lang w:val="en-GB"/>
        </w:rPr>
        <w:t>equipment.</w:t>
      </w:r>
    </w:p>
    <w:p w14:paraId="24240645" w14:textId="77777777" w:rsidR="008F670E" w:rsidRPr="00F4194A" w:rsidRDefault="008F670E">
      <w:pPr>
        <w:rPr>
          <w:rFonts w:asciiTheme="majorHAnsi" w:eastAsiaTheme="majorEastAsia" w:hAnsiTheme="majorHAnsi" w:cstheme="majorBidi"/>
          <w:caps/>
          <w:color w:val="003399"/>
          <w:sz w:val="24"/>
          <w:lang w:val="en-GB"/>
        </w:rPr>
      </w:pPr>
      <w:r w:rsidRPr="00F4194A">
        <w:rPr>
          <w:lang w:val="en-GB"/>
        </w:rPr>
        <w:br w:type="page"/>
      </w:r>
    </w:p>
    <w:p w14:paraId="314D80B7" w14:textId="567B756D" w:rsidR="00C6554A" w:rsidRPr="00F4194A" w:rsidRDefault="6AEDFDFC" w:rsidP="005006A6">
      <w:pPr>
        <w:pStyle w:val="Kop1"/>
        <w:rPr>
          <w:lang w:val="en-GB"/>
        </w:rPr>
      </w:pPr>
      <w:bookmarkStart w:id="3" w:name="_Toc18080954"/>
      <w:bookmarkStart w:id="4" w:name="_Toc1577560345"/>
      <w:bookmarkStart w:id="5" w:name="_Toc122722662"/>
      <w:r w:rsidRPr="00F4194A">
        <w:rPr>
          <w:lang w:val="en-GB"/>
        </w:rPr>
        <w:lastRenderedPageBreak/>
        <w:t>Frameworks &amp; Technologies</w:t>
      </w:r>
      <w:bookmarkEnd w:id="3"/>
      <w:bookmarkEnd w:id="4"/>
      <w:bookmarkEnd w:id="5"/>
    </w:p>
    <w:p w14:paraId="5060FB1F" w14:textId="271DFBF1" w:rsidR="00A67D6D" w:rsidRPr="00F4194A" w:rsidRDefault="00A67D6D" w:rsidP="00A67D6D">
      <w:pPr>
        <w:rPr>
          <w:lang w:val="en-GB"/>
        </w:rPr>
      </w:pPr>
      <w:r w:rsidRPr="00F4194A">
        <w:rPr>
          <w:lang w:val="en-GB"/>
        </w:rPr>
        <w:t xml:space="preserve">For the frameworks we used Vue.js for the front-end and Node.js for the back-end. Vue.js is pretty easy to learn out of all the front-end frameworks for web development. We choose Node.js because we used this in the exercise sessions of the course ‘Web Technologies’. </w:t>
      </w:r>
    </w:p>
    <w:p w14:paraId="5DBB02DB" w14:textId="567B756D" w:rsidR="00BC580F" w:rsidRPr="00F4194A" w:rsidRDefault="6AEDFDFC" w:rsidP="00BC580F">
      <w:pPr>
        <w:pStyle w:val="Kop1"/>
        <w:rPr>
          <w:lang w:val="en-GB"/>
        </w:rPr>
      </w:pPr>
      <w:bookmarkStart w:id="6" w:name="_Toc2136955390"/>
      <w:bookmarkStart w:id="7" w:name="_Toc45934589"/>
      <w:bookmarkStart w:id="8" w:name="_Toc122722663"/>
      <w:r w:rsidRPr="00F4194A">
        <w:rPr>
          <w:lang w:val="en-GB"/>
        </w:rPr>
        <w:t>Database Management System</w:t>
      </w:r>
      <w:bookmarkEnd w:id="6"/>
      <w:bookmarkEnd w:id="7"/>
      <w:bookmarkEnd w:id="8"/>
    </w:p>
    <w:p w14:paraId="4CA6FFF1" w14:textId="5F1A2667" w:rsidR="00A67D6D" w:rsidRPr="00F4194A" w:rsidRDefault="00A67D6D" w:rsidP="00A67D6D">
      <w:pPr>
        <w:rPr>
          <w:lang w:val="en-GB"/>
        </w:rPr>
      </w:pPr>
      <w:r w:rsidRPr="00F4194A">
        <w:rPr>
          <w:lang w:val="en-GB"/>
        </w:rPr>
        <w:t xml:space="preserve">For the database, we used MongoDB. As one of the world’s most popular NoSQL databases, we mainly </w:t>
      </w:r>
      <w:r w:rsidR="77E93711" w:rsidRPr="00F4194A">
        <w:rPr>
          <w:lang w:val="en-GB"/>
        </w:rPr>
        <w:t>chose</w:t>
      </w:r>
      <w:r w:rsidRPr="00F4194A">
        <w:rPr>
          <w:lang w:val="en-GB"/>
        </w:rPr>
        <w:t xml:space="preserve"> it because of the easy to learn commands. In hindsight, there might be other options that suited this project more, as MongoDB </w:t>
      </w:r>
      <w:r w:rsidR="0064530C" w:rsidRPr="00F4194A">
        <w:rPr>
          <w:lang w:val="en-GB"/>
        </w:rPr>
        <w:t xml:space="preserve">does not support image storage. </w:t>
      </w:r>
    </w:p>
    <w:p w14:paraId="2F21C8D6" w14:textId="00B5EA2D" w:rsidR="00B50812" w:rsidRPr="00F4194A" w:rsidRDefault="6AEDFDFC" w:rsidP="00B50812">
      <w:pPr>
        <w:pStyle w:val="Kop1"/>
        <w:rPr>
          <w:lang w:val="en-GB"/>
        </w:rPr>
      </w:pPr>
      <w:bookmarkStart w:id="9" w:name="_Toc122722664"/>
      <w:r w:rsidRPr="00F4194A">
        <w:rPr>
          <w:lang w:val="en-GB"/>
        </w:rPr>
        <w:t>Used packages</w:t>
      </w:r>
      <w:bookmarkEnd w:id="9"/>
    </w:p>
    <w:p w14:paraId="467C789E" w14:textId="2F773226" w:rsidR="00B50812" w:rsidRPr="00F4194A" w:rsidRDefault="00AA1CCE" w:rsidP="00B50812">
      <w:pPr>
        <w:rPr>
          <w:lang w:val="en-GB"/>
        </w:rPr>
      </w:pPr>
      <w:r w:rsidRPr="00F4194A">
        <w:rPr>
          <w:lang w:val="en-GB"/>
        </w:rPr>
        <w:t>For our project, we used the following packages:</w:t>
      </w:r>
    </w:p>
    <w:p w14:paraId="43FE8CDF" w14:textId="2681FF91" w:rsidR="00AA1CCE" w:rsidRPr="00F4194A" w:rsidRDefault="00AA1CCE" w:rsidP="00275F0A">
      <w:pPr>
        <w:pStyle w:val="Lijstalinea"/>
        <w:numPr>
          <w:ilvl w:val="0"/>
          <w:numId w:val="19"/>
        </w:numPr>
        <w:spacing w:line="360" w:lineRule="auto"/>
        <w:rPr>
          <w:lang w:val="en-GB"/>
        </w:rPr>
      </w:pPr>
      <w:r w:rsidRPr="00F4194A">
        <w:rPr>
          <w:lang w:val="en-GB"/>
        </w:rPr>
        <w:t xml:space="preserve">Bcrypt: </w:t>
      </w:r>
      <w:r w:rsidR="00340162" w:rsidRPr="00F4194A">
        <w:rPr>
          <w:lang w:val="en-GB"/>
        </w:rPr>
        <w:t>A library to help you hash passwords.</w:t>
      </w:r>
    </w:p>
    <w:p w14:paraId="0EBA779A" w14:textId="5A57A588" w:rsidR="00340162" w:rsidRPr="00F4194A" w:rsidRDefault="00587321" w:rsidP="00275F0A">
      <w:pPr>
        <w:pStyle w:val="Lijstalinea"/>
        <w:numPr>
          <w:ilvl w:val="0"/>
          <w:numId w:val="19"/>
        </w:numPr>
        <w:spacing w:line="276" w:lineRule="auto"/>
        <w:rPr>
          <w:lang w:val="en-GB"/>
        </w:rPr>
      </w:pPr>
      <w:r w:rsidRPr="00F4194A">
        <w:rPr>
          <w:lang w:val="en-GB"/>
        </w:rPr>
        <w:t xml:space="preserve">Mongoose: </w:t>
      </w:r>
      <w:r w:rsidR="00743674" w:rsidRPr="00F4194A">
        <w:rPr>
          <w:lang w:val="en-GB"/>
        </w:rPr>
        <w:t>This package help sus t</w:t>
      </w:r>
      <w:r w:rsidRPr="00F4194A">
        <w:rPr>
          <w:lang w:val="en-GB"/>
        </w:rPr>
        <w:t xml:space="preserve">o </w:t>
      </w:r>
      <w:r w:rsidR="009D1C1E" w:rsidRPr="00F4194A">
        <w:rPr>
          <w:lang w:val="en-GB"/>
        </w:rPr>
        <w:t xml:space="preserve">get </w:t>
      </w:r>
      <w:r w:rsidR="00957402" w:rsidRPr="00F4194A">
        <w:rPr>
          <w:lang w:val="en-GB"/>
        </w:rPr>
        <w:t xml:space="preserve">a connection with </w:t>
      </w:r>
      <w:r w:rsidR="0038262B" w:rsidRPr="00F4194A">
        <w:rPr>
          <w:lang w:val="en-GB"/>
        </w:rPr>
        <w:t>our database</w:t>
      </w:r>
      <w:r w:rsidR="00C173A8" w:rsidRPr="00F4194A">
        <w:rPr>
          <w:lang w:val="en-GB"/>
        </w:rPr>
        <w:t>. It is a </w:t>
      </w:r>
      <w:hyperlink r:id="rId9" w:history="1">
        <w:r w:rsidR="00C173A8" w:rsidRPr="00F4194A">
          <w:rPr>
            <w:lang w:val="en-GB"/>
          </w:rPr>
          <w:t>MongoDB</w:t>
        </w:r>
      </w:hyperlink>
      <w:r w:rsidR="00C173A8" w:rsidRPr="00F4194A">
        <w:rPr>
          <w:lang w:val="en-GB"/>
        </w:rPr>
        <w:t> object modeling tool designed to work in an asynchronous environment. </w:t>
      </w:r>
    </w:p>
    <w:p w14:paraId="2B77DD89" w14:textId="7ACFAC09" w:rsidR="00362632" w:rsidRPr="00F4194A" w:rsidRDefault="001B1CFF" w:rsidP="00275F0A">
      <w:pPr>
        <w:pStyle w:val="Lijstalinea"/>
        <w:numPr>
          <w:ilvl w:val="0"/>
          <w:numId w:val="19"/>
        </w:numPr>
        <w:spacing w:line="360" w:lineRule="auto"/>
        <w:rPr>
          <w:lang w:val="en-GB"/>
        </w:rPr>
      </w:pPr>
      <w:r w:rsidRPr="00F4194A">
        <w:rPr>
          <w:lang w:val="en-GB"/>
        </w:rPr>
        <w:t>Axios:</w:t>
      </w:r>
      <w:r w:rsidR="00743674" w:rsidRPr="00F4194A">
        <w:rPr>
          <w:lang w:val="en-GB"/>
        </w:rPr>
        <w:t xml:space="preserve"> </w:t>
      </w:r>
      <w:r w:rsidR="00DF79FE" w:rsidRPr="00F4194A">
        <w:rPr>
          <w:lang w:val="en-GB"/>
        </w:rPr>
        <w:t xml:space="preserve">Axios </w:t>
      </w:r>
      <w:r w:rsidR="00D70131" w:rsidRPr="00F4194A">
        <w:rPr>
          <w:lang w:val="en-GB"/>
        </w:rPr>
        <w:t xml:space="preserve">helps us to make </w:t>
      </w:r>
      <w:r w:rsidR="002A56CC" w:rsidRPr="00F4194A">
        <w:rPr>
          <w:lang w:val="en-GB"/>
        </w:rPr>
        <w:t xml:space="preserve">HTTP requests </w:t>
      </w:r>
      <w:r w:rsidR="00362632" w:rsidRPr="00F4194A">
        <w:rPr>
          <w:lang w:val="en-GB"/>
        </w:rPr>
        <w:t>from Node.js.</w:t>
      </w:r>
    </w:p>
    <w:p w14:paraId="471C6067" w14:textId="77777777" w:rsidR="00F16405" w:rsidRPr="00F4194A" w:rsidRDefault="00052CAE" w:rsidP="00275F0A">
      <w:pPr>
        <w:pStyle w:val="Lijstalinea"/>
        <w:numPr>
          <w:ilvl w:val="0"/>
          <w:numId w:val="19"/>
        </w:numPr>
        <w:spacing w:line="360" w:lineRule="auto"/>
        <w:rPr>
          <w:lang w:val="en-GB"/>
        </w:rPr>
      </w:pPr>
      <w:r w:rsidRPr="00F4194A">
        <w:rPr>
          <w:lang w:val="en-GB"/>
        </w:rPr>
        <w:t xml:space="preserve">Vuetify: </w:t>
      </w:r>
      <w:r w:rsidR="00F16405" w:rsidRPr="00F4194A">
        <w:rPr>
          <w:lang w:val="en-GB"/>
        </w:rPr>
        <w:t>This is a UI Framework with handcrafted Vue components.</w:t>
      </w:r>
    </w:p>
    <w:p w14:paraId="71465613" w14:textId="0F84F413" w:rsidR="00B50812" w:rsidRPr="00F4194A" w:rsidRDefault="003E3A92" w:rsidP="00A67D6D">
      <w:pPr>
        <w:pStyle w:val="Lijstalinea"/>
        <w:numPr>
          <w:ilvl w:val="0"/>
          <w:numId w:val="19"/>
        </w:numPr>
        <w:spacing w:line="276" w:lineRule="auto"/>
        <w:rPr>
          <w:lang w:val="en-GB"/>
        </w:rPr>
      </w:pPr>
      <w:r w:rsidRPr="00F4194A">
        <w:rPr>
          <w:lang w:val="en-GB"/>
        </w:rPr>
        <w:t xml:space="preserve"> </w:t>
      </w:r>
      <w:r w:rsidR="00A83295" w:rsidRPr="00F4194A">
        <w:rPr>
          <w:lang w:val="en-GB"/>
        </w:rPr>
        <w:t>JWT: J</w:t>
      </w:r>
      <w:r w:rsidR="00E65D04" w:rsidRPr="00F4194A">
        <w:rPr>
          <w:lang w:val="en-GB"/>
        </w:rPr>
        <w:t>SON Web Token</w:t>
      </w:r>
      <w:r w:rsidR="00EE5348" w:rsidRPr="00F4194A">
        <w:rPr>
          <w:lang w:val="en-GB"/>
        </w:rPr>
        <w:t xml:space="preserve"> is a library </w:t>
      </w:r>
      <w:r w:rsidR="00445C7B" w:rsidRPr="00F4194A">
        <w:rPr>
          <w:lang w:val="en-GB"/>
        </w:rPr>
        <w:t xml:space="preserve">that gives us the ability to </w:t>
      </w:r>
      <w:r w:rsidR="000807F8" w:rsidRPr="00F4194A">
        <w:rPr>
          <w:lang w:val="en-GB"/>
        </w:rPr>
        <w:t>securely transfer information over the web.</w:t>
      </w:r>
    </w:p>
    <w:p w14:paraId="62189B7D" w14:textId="567B756D" w:rsidR="00E07B31" w:rsidRPr="00F4194A" w:rsidRDefault="6AEDFDFC" w:rsidP="00E07B31">
      <w:pPr>
        <w:pStyle w:val="Kop1"/>
        <w:rPr>
          <w:lang w:val="en-GB"/>
        </w:rPr>
      </w:pPr>
      <w:bookmarkStart w:id="10" w:name="_Toc1748940952"/>
      <w:bookmarkStart w:id="11" w:name="_Toc367557950"/>
      <w:bookmarkStart w:id="12" w:name="_Toc122722665"/>
      <w:r w:rsidRPr="00F4194A">
        <w:rPr>
          <w:lang w:val="en-GB"/>
        </w:rPr>
        <w:t>Functional Requirements</w:t>
      </w:r>
      <w:bookmarkEnd w:id="10"/>
      <w:bookmarkEnd w:id="11"/>
      <w:bookmarkEnd w:id="12"/>
    </w:p>
    <w:p w14:paraId="39BF0A55" w14:textId="1647F5A1" w:rsidR="00E41B98" w:rsidRDefault="00E41B98" w:rsidP="00E41B98">
      <w:pPr>
        <w:rPr>
          <w:lang w:val="en-GB"/>
        </w:rPr>
      </w:pPr>
      <w:r w:rsidRPr="00F4194A">
        <w:rPr>
          <w:lang w:val="en-GB"/>
        </w:rPr>
        <w:t>This section of the document enlightens all the present functionalities that are included in the system. First, we will cover the registration and login process. How can users register for an account in the system? How can they log themselves in? What kinds of information do they need to provide in order to create an account</w:t>
      </w:r>
      <w:r w:rsidR="002C7D9D" w:rsidRPr="00F4194A">
        <w:rPr>
          <w:lang w:val="en-GB"/>
        </w:rPr>
        <w:t>? All these kinds of questions will be answered in this section.</w:t>
      </w:r>
    </w:p>
    <w:p w14:paraId="61A6D6B0" w14:textId="317C0C75" w:rsidR="00FA5DFC" w:rsidRDefault="00FA5DFC" w:rsidP="00FA5DFC">
      <w:pPr>
        <w:pStyle w:val="Kop2"/>
        <w:rPr>
          <w:lang w:val="en-GB"/>
        </w:rPr>
      </w:pPr>
      <w:r>
        <w:rPr>
          <w:lang w:val="en-GB"/>
        </w:rPr>
        <w:t>Responsiveness and Mobility</w:t>
      </w:r>
    </w:p>
    <w:p w14:paraId="7EF6A563" w14:textId="3A960074" w:rsidR="00FA5DFC" w:rsidRPr="00FA5DFC" w:rsidRDefault="00FA5DFC" w:rsidP="00FA5DFC">
      <w:pPr>
        <w:rPr>
          <w:lang w:val="en-GB"/>
        </w:rPr>
      </w:pPr>
      <w:r>
        <w:rPr>
          <w:lang w:val="en-GB"/>
        </w:rPr>
        <w:t>This website is also responsive on a certain level which means that some of the pages can get resized to a certain minimum without affecting the content. (Profile Page, Home Page, …)</w:t>
      </w:r>
    </w:p>
    <w:p w14:paraId="364EBBF8" w14:textId="567B756D" w:rsidR="3B1A4F14" w:rsidRPr="00F4194A" w:rsidRDefault="6AEDFDFC" w:rsidP="3B1A4F14">
      <w:pPr>
        <w:pStyle w:val="Kop2"/>
        <w:rPr>
          <w:rFonts w:ascii="Constantia" w:eastAsia="Constantia" w:hAnsi="Constantia" w:cs="Constantia"/>
          <w:lang w:val="en-GB"/>
        </w:rPr>
      </w:pPr>
      <w:bookmarkStart w:id="13" w:name="_Toc980143291"/>
      <w:bookmarkStart w:id="14" w:name="_Toc369263120"/>
      <w:bookmarkStart w:id="15" w:name="_Toc122722666"/>
      <w:r w:rsidRPr="00F4194A">
        <w:rPr>
          <w:rFonts w:ascii="Constantia" w:eastAsia="Constantia" w:hAnsi="Constantia" w:cs="Constantia"/>
          <w:lang w:val="en-GB"/>
        </w:rPr>
        <w:lastRenderedPageBreak/>
        <w:t>Home page/ landing page</w:t>
      </w:r>
      <w:bookmarkEnd w:id="13"/>
      <w:bookmarkEnd w:id="14"/>
      <w:bookmarkEnd w:id="15"/>
    </w:p>
    <w:p w14:paraId="4881ADD8" w14:textId="41FD1A45" w:rsidR="3B1A4F14" w:rsidRPr="00F4194A" w:rsidRDefault="3B1A4F14" w:rsidP="3B1A4F14">
      <w:pPr>
        <w:rPr>
          <w:lang w:val="en-GB"/>
        </w:rPr>
      </w:pPr>
      <w:r w:rsidRPr="00F4194A">
        <w:rPr>
          <w:rFonts w:ascii="Constantia" w:eastAsia="Constantia" w:hAnsi="Constantia" w:cs="Constantia"/>
          <w:lang w:val="en-GB"/>
        </w:rPr>
        <w:t>Every website has some sort of page where non-logged in users have access to and from there</w:t>
      </w:r>
      <w:r w:rsidR="1DF2F059" w:rsidRPr="00F4194A">
        <w:rPr>
          <w:rFonts w:ascii="Constantia" w:eastAsia="Constantia" w:hAnsi="Constantia" w:cs="Constantia"/>
          <w:lang w:val="en-GB"/>
        </w:rPr>
        <w:t>,</w:t>
      </w:r>
      <w:r w:rsidRPr="00F4194A">
        <w:rPr>
          <w:rFonts w:ascii="Constantia" w:eastAsia="Constantia" w:hAnsi="Constantia" w:cs="Constantia"/>
          <w:lang w:val="en-GB"/>
        </w:rPr>
        <w:t xml:space="preserve"> they can choose to register themselves or login with an existing account. The landing page of our site just consists of some images and text next to those images with the goal of informing the user what this site has to offer.</w:t>
      </w:r>
    </w:p>
    <w:p w14:paraId="1B6D7058" w14:textId="567B756D" w:rsidR="3B1A4F14" w:rsidRPr="00F4194A" w:rsidRDefault="6AEDFDFC" w:rsidP="3B1A4F14">
      <w:pPr>
        <w:pStyle w:val="Kop3"/>
        <w:rPr>
          <w:rFonts w:ascii="Constantia" w:eastAsia="Constantia" w:hAnsi="Constantia" w:cs="Constantia"/>
          <w:lang w:val="en-GB"/>
        </w:rPr>
      </w:pPr>
      <w:bookmarkStart w:id="16" w:name="_Toc1616706369"/>
      <w:bookmarkStart w:id="17" w:name="_Toc1834149891"/>
      <w:bookmarkStart w:id="18" w:name="_Toc122722667"/>
      <w:r w:rsidRPr="00F4194A">
        <w:rPr>
          <w:rFonts w:ascii="Constantia" w:eastAsia="Constantia" w:hAnsi="Constantia" w:cs="Constantia"/>
          <w:lang w:val="en-GB"/>
        </w:rPr>
        <w:t>HTML5 FEATURES</w:t>
      </w:r>
      <w:bookmarkEnd w:id="16"/>
      <w:bookmarkEnd w:id="17"/>
      <w:bookmarkEnd w:id="18"/>
    </w:p>
    <w:p w14:paraId="339AF36B" w14:textId="14D8AAA7" w:rsidR="3B1A4F14" w:rsidRPr="00F4194A" w:rsidRDefault="3B1A4F14" w:rsidP="3B1A4F14">
      <w:pPr>
        <w:rPr>
          <w:lang w:val="en-GB"/>
        </w:rPr>
      </w:pPr>
      <w:r w:rsidRPr="00F4194A">
        <w:rPr>
          <w:rFonts w:ascii="Constantia" w:eastAsia="Constantia" w:hAnsi="Constantia" w:cs="Constantia"/>
          <w:lang w:val="en-GB"/>
        </w:rPr>
        <w:t>The full structure of the home page is as follows:</w:t>
      </w:r>
    </w:p>
    <w:p w14:paraId="5DFD3BE1" w14:textId="064E43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header: </w:t>
      </w:r>
      <w:r w:rsidRPr="00F4194A">
        <w:rPr>
          <w:rFonts w:ascii="Constantia" w:eastAsia="Constantia" w:hAnsi="Constantia" w:cs="Constantia"/>
          <w:lang w:val="en-GB"/>
        </w:rPr>
        <w:t xml:space="preserve">For the header, we used the official </w:t>
      </w:r>
      <w:r w:rsidRPr="00F4194A">
        <w:rPr>
          <w:rFonts w:ascii="Constantia" w:eastAsia="Constantia" w:hAnsi="Constantia" w:cs="Constantia"/>
          <w:b/>
          <w:bCs/>
          <w:lang w:val="en-GB"/>
        </w:rPr>
        <w:t xml:space="preserve">HTML5 header tag. </w:t>
      </w:r>
      <w:r w:rsidRPr="00F4194A">
        <w:rPr>
          <w:rFonts w:ascii="Constantia" w:eastAsia="Constantia" w:hAnsi="Constantia" w:cs="Constantia"/>
          <w:lang w:val="en-GB"/>
        </w:rPr>
        <w:t>We use this header to show our navigation bar which is present on every page of the website. At the start, navigation to login and register page are possible with the navigation bar.</w:t>
      </w:r>
    </w:p>
    <w:p w14:paraId="0D21D635" w14:textId="779D067E"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main content: </w:t>
      </w:r>
      <w:r w:rsidRPr="00F4194A">
        <w:rPr>
          <w:rFonts w:ascii="Constantia" w:eastAsia="Constantia" w:hAnsi="Constantia" w:cs="Constantia"/>
          <w:lang w:val="en-GB"/>
        </w:rPr>
        <w:t>Underneath the header comes the main content which was just mentioned (images and text).</w:t>
      </w:r>
    </w:p>
    <w:p w14:paraId="0F280E31" w14:textId="2AE19474" w:rsidR="3B1A4F14" w:rsidRPr="00F4194A" w:rsidRDefault="3B1A4F14" w:rsidP="3B1A4F14">
      <w:pPr>
        <w:pStyle w:val="Lijstalinea"/>
        <w:numPr>
          <w:ilvl w:val="0"/>
          <w:numId w:val="17"/>
        </w:numPr>
        <w:rPr>
          <w:rFonts w:ascii="Constantia" w:eastAsia="Constantia" w:hAnsi="Constantia" w:cs="Constantia"/>
          <w:lang w:val="en-GB"/>
        </w:rPr>
      </w:pPr>
      <w:r w:rsidRPr="00F4194A">
        <w:rPr>
          <w:rFonts w:ascii="Constantia" w:eastAsia="Constantia" w:hAnsi="Constantia" w:cs="Constantia"/>
          <w:b/>
          <w:bCs/>
          <w:lang w:val="en-GB"/>
        </w:rPr>
        <w:t xml:space="preserve">The footer: </w:t>
      </w:r>
      <w:r w:rsidRPr="00F4194A">
        <w:rPr>
          <w:rFonts w:ascii="Constantia" w:eastAsia="Constantia" w:hAnsi="Constantia" w:cs="Constantia"/>
          <w:lang w:val="en-GB"/>
        </w:rPr>
        <w:t xml:space="preserve">For the footer, we used the official </w:t>
      </w:r>
      <w:r w:rsidRPr="00F4194A">
        <w:rPr>
          <w:rFonts w:ascii="Constantia" w:eastAsia="Constantia" w:hAnsi="Constantia" w:cs="Constantia"/>
          <w:b/>
          <w:bCs/>
          <w:lang w:val="en-GB"/>
        </w:rPr>
        <w:t xml:space="preserve">HTML5 footer tag. </w:t>
      </w:r>
      <w:r w:rsidRPr="00F4194A">
        <w:rPr>
          <w:rFonts w:ascii="Constantia" w:eastAsia="Constantia" w:hAnsi="Constantia" w:cs="Constantia"/>
          <w:lang w:val="en-GB"/>
        </w:rPr>
        <w:t xml:space="preserve">We use this footer to show some additional information about EventGuard and also a top navigation button to navigate back to the top of the website. </w:t>
      </w:r>
    </w:p>
    <w:p w14:paraId="39931AC5" w14:textId="603418FB" w:rsidR="57E03A0C" w:rsidRPr="00F4194A" w:rsidRDefault="3B1A4F14" w:rsidP="57E03A0C">
      <w:pPr>
        <w:rPr>
          <w:lang w:val="en-GB"/>
        </w:rPr>
      </w:pPr>
      <w:r w:rsidRPr="00F4194A">
        <w:rPr>
          <w:rFonts w:ascii="Constantia" w:eastAsia="Constantia" w:hAnsi="Constantia" w:cs="Constantia"/>
          <w:lang w:val="en-GB"/>
        </w:rPr>
        <w:t>The structure that is described above is actually the main structure used in every other page of the site.</w:t>
      </w:r>
      <w:r w:rsidR="1CC352ED" w:rsidRPr="00F4194A">
        <w:rPr>
          <w:rFonts w:ascii="Constantia" w:eastAsia="Constantia" w:hAnsi="Constantia" w:cs="Constantia"/>
          <w:lang w:val="en-GB"/>
        </w:rPr>
        <w:t xml:space="preserve"> We use the header and footer as static structures to remain the same except for the header navigation bar content. In between the header and the footer</w:t>
      </w:r>
      <w:r w:rsidR="068A9E48" w:rsidRPr="00F4194A">
        <w:rPr>
          <w:rFonts w:ascii="Constantia" w:eastAsia="Constantia" w:hAnsi="Constantia" w:cs="Constantia"/>
          <w:lang w:val="en-GB"/>
        </w:rPr>
        <w:t>,</w:t>
      </w:r>
      <w:r w:rsidR="1CC352ED" w:rsidRPr="00F4194A">
        <w:rPr>
          <w:rFonts w:ascii="Constantia" w:eastAsia="Constantia" w:hAnsi="Constantia" w:cs="Constantia"/>
          <w:lang w:val="en-GB"/>
        </w:rPr>
        <w:t xml:space="preserve"> </w:t>
      </w:r>
      <w:r w:rsidR="1228163C" w:rsidRPr="00F4194A">
        <w:rPr>
          <w:rFonts w:ascii="Constantia" w:eastAsia="Constantia" w:hAnsi="Constantia" w:cs="Constantia"/>
          <w:lang w:val="en-GB"/>
        </w:rPr>
        <w:t xml:space="preserve">we </w:t>
      </w:r>
      <w:r w:rsidR="1F706E59" w:rsidRPr="00F4194A">
        <w:rPr>
          <w:rFonts w:ascii="Constantia" w:eastAsia="Constantia" w:hAnsi="Constantia" w:cs="Constantia"/>
          <w:lang w:val="en-GB"/>
        </w:rPr>
        <w:t xml:space="preserve">insert our </w:t>
      </w:r>
      <w:r w:rsidR="2CB8C676" w:rsidRPr="00F4194A">
        <w:rPr>
          <w:rFonts w:ascii="Constantia" w:eastAsia="Constantia" w:hAnsi="Constantia" w:cs="Constantia"/>
          <w:lang w:val="en-GB"/>
        </w:rPr>
        <w:t>current Vue component.</w:t>
      </w:r>
      <w:r w:rsidR="41D67C22" w:rsidRPr="00F4194A">
        <w:rPr>
          <w:rFonts w:ascii="Constantia" w:eastAsia="Constantia" w:hAnsi="Constantia" w:cs="Constantia"/>
          <w:lang w:val="en-GB"/>
        </w:rPr>
        <w:t xml:space="preserve"> </w:t>
      </w:r>
    </w:p>
    <w:p w14:paraId="3FC10329" w14:textId="7CE99F89" w:rsidR="57E03A0C" w:rsidRPr="00F4194A" w:rsidRDefault="41D67C22" w:rsidP="57E03A0C">
      <w:pPr>
        <w:rPr>
          <w:lang w:val="en-GB"/>
        </w:rPr>
      </w:pPr>
      <w:r w:rsidRPr="00F4194A">
        <w:rPr>
          <w:rFonts w:ascii="Constantia" w:eastAsia="Constantia" w:hAnsi="Constantia" w:cs="Constantia"/>
          <w:lang w:val="en-GB"/>
        </w:rPr>
        <w:t xml:space="preserve">Furthermore, </w:t>
      </w:r>
      <w:r w:rsidR="7270EA46" w:rsidRPr="00F4194A">
        <w:rPr>
          <w:rFonts w:ascii="Constantia" w:eastAsia="Constantia" w:hAnsi="Constantia" w:cs="Constantia"/>
          <w:lang w:val="en-GB"/>
        </w:rPr>
        <w:t xml:space="preserve">we included the </w:t>
      </w:r>
      <w:r w:rsidR="18B512A9" w:rsidRPr="00F4194A">
        <w:rPr>
          <w:rFonts w:ascii="Constantia" w:eastAsia="Constantia" w:hAnsi="Constantia" w:cs="Constantia"/>
          <w:lang w:val="en-GB"/>
        </w:rPr>
        <w:t xml:space="preserve">official </w:t>
      </w:r>
      <w:r w:rsidR="18B512A9" w:rsidRPr="00F4194A">
        <w:rPr>
          <w:rFonts w:ascii="Constantia" w:eastAsia="Constantia" w:hAnsi="Constantia" w:cs="Constantia"/>
          <w:b/>
          <w:bCs/>
          <w:lang w:val="en-GB"/>
        </w:rPr>
        <w:t>HTML5 form tag</w:t>
      </w:r>
      <w:r w:rsidR="3345C2E3" w:rsidRPr="00F4194A">
        <w:rPr>
          <w:rFonts w:ascii="Constantia" w:eastAsia="Constantia" w:hAnsi="Constantia" w:cs="Constantia"/>
          <w:lang w:val="en-GB"/>
        </w:rPr>
        <w:t xml:space="preserve">, both in </w:t>
      </w:r>
      <w:r w:rsidR="07773DFE" w:rsidRPr="00F4194A">
        <w:rPr>
          <w:rFonts w:ascii="Constantia" w:eastAsia="Constantia" w:hAnsi="Constantia" w:cs="Constantia"/>
          <w:lang w:val="en-GB"/>
        </w:rPr>
        <w:t>the registration form as well as in the login form.</w:t>
      </w:r>
    </w:p>
    <w:p w14:paraId="11331772" w14:textId="567B756D" w:rsidR="00E53597" w:rsidRPr="00F4194A" w:rsidRDefault="6AEDFDFC" w:rsidP="00E53597">
      <w:pPr>
        <w:pStyle w:val="Kop2"/>
        <w:rPr>
          <w:lang w:val="en-GB"/>
        </w:rPr>
      </w:pPr>
      <w:bookmarkStart w:id="19" w:name="_Toc898075476"/>
      <w:bookmarkStart w:id="20" w:name="_Toc1226506437"/>
      <w:bookmarkStart w:id="21" w:name="_Toc122722668"/>
      <w:r w:rsidRPr="00F4194A">
        <w:rPr>
          <w:lang w:val="en-GB"/>
        </w:rPr>
        <w:t>Registration process</w:t>
      </w:r>
      <w:bookmarkEnd w:id="19"/>
      <w:bookmarkEnd w:id="20"/>
      <w:bookmarkEnd w:id="21"/>
    </w:p>
    <w:p w14:paraId="06B81E0B" w14:textId="65EA2B7B" w:rsidR="00E53597" w:rsidRPr="00F4194A" w:rsidRDefault="00E53597" w:rsidP="00F2789B">
      <w:pPr>
        <w:spacing w:after="400"/>
        <w:rPr>
          <w:lang w:val="en-GB"/>
        </w:rPr>
      </w:pPr>
      <w:r w:rsidRPr="00F4194A">
        <w:rPr>
          <w:lang w:val="en-GB"/>
        </w:rPr>
        <w:t>This is almost every time the main entry point of nearly every website, out there on the internet. Users need to provide some personal information, they create their accounts with it, then they login in with this data and only from that moment on, the website can be used to its full potential.</w:t>
      </w:r>
    </w:p>
    <w:p w14:paraId="2268C4CA" w14:textId="6392FB74" w:rsidR="00E53597" w:rsidRPr="00F4194A" w:rsidRDefault="00D22E3B" w:rsidP="00E53597">
      <w:pPr>
        <w:rPr>
          <w:lang w:val="en-GB"/>
        </w:rPr>
      </w:pPr>
      <w:r w:rsidRPr="00F4194A">
        <w:rPr>
          <w:noProof/>
          <w:lang w:val="en-GB" w:eastAsia="nl-BE"/>
        </w:rPr>
        <w:lastRenderedPageBreak/>
        <w:drawing>
          <wp:anchor distT="0" distB="0" distL="114300" distR="114300" simplePos="0" relativeHeight="251658247" behindDoc="0" locked="0" layoutInCell="1" allowOverlap="1" wp14:anchorId="53823A97" wp14:editId="521E2BC2">
            <wp:simplePos x="0" y="0"/>
            <wp:positionH relativeFrom="column">
              <wp:posOffset>3014345</wp:posOffset>
            </wp:positionH>
            <wp:positionV relativeFrom="paragraph">
              <wp:posOffset>100330</wp:posOffset>
            </wp:positionV>
            <wp:extent cx="1657350" cy="3494405"/>
            <wp:effectExtent l="0" t="0" r="0" b="0"/>
            <wp:wrapSquare wrapText="bothSides"/>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7350" cy="3494405"/>
                    </a:xfrm>
                    <a:prstGeom prst="rect">
                      <a:avLst/>
                    </a:prstGeom>
                  </pic:spPr>
                </pic:pic>
              </a:graphicData>
            </a:graphic>
            <wp14:sizeRelH relativeFrom="margin">
              <wp14:pctWidth>0</wp14:pctWidth>
            </wp14:sizeRelH>
            <wp14:sizeRelV relativeFrom="margin">
              <wp14:pctHeight>0</wp14:pctHeight>
            </wp14:sizeRelV>
          </wp:anchor>
        </w:drawing>
      </w:r>
      <w:r w:rsidR="006933E7" w:rsidRPr="00F4194A">
        <w:rPr>
          <w:noProof/>
          <w:lang w:val="en-GB" w:eastAsia="nl-BE"/>
        </w:rPr>
        <w:drawing>
          <wp:anchor distT="0" distB="0" distL="114300" distR="114300" simplePos="0" relativeHeight="251658240" behindDoc="0" locked="0" layoutInCell="1" allowOverlap="1" wp14:anchorId="4003F6C2" wp14:editId="23CD7C8C">
            <wp:simplePos x="0" y="0"/>
            <wp:positionH relativeFrom="column">
              <wp:posOffset>323215</wp:posOffset>
            </wp:positionH>
            <wp:positionV relativeFrom="paragraph">
              <wp:posOffset>73025</wp:posOffset>
            </wp:positionV>
            <wp:extent cx="2093758" cy="3600000"/>
            <wp:effectExtent l="0" t="0" r="1905" b="63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375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B8249" w14:textId="35BD9F90" w:rsidR="00B83225" w:rsidRPr="00F4194A" w:rsidRDefault="00B83225" w:rsidP="00B83225">
      <w:pPr>
        <w:rPr>
          <w:lang w:val="en-GB"/>
        </w:rPr>
      </w:pPr>
    </w:p>
    <w:p w14:paraId="5C9CD2B4" w14:textId="074C3CC7" w:rsidR="00B83225" w:rsidRPr="00F4194A" w:rsidRDefault="00B83225" w:rsidP="00B83225">
      <w:pPr>
        <w:rPr>
          <w:lang w:val="en-GB"/>
        </w:rPr>
      </w:pPr>
    </w:p>
    <w:p w14:paraId="12C45BAA" w14:textId="11FD332C" w:rsidR="00B83225" w:rsidRPr="00F4194A" w:rsidRDefault="00B83225" w:rsidP="00B83225">
      <w:pPr>
        <w:rPr>
          <w:lang w:val="en-GB"/>
        </w:rPr>
      </w:pPr>
    </w:p>
    <w:p w14:paraId="39A0CB1E" w14:textId="689D1736" w:rsidR="00B83225" w:rsidRPr="00F4194A" w:rsidRDefault="00B83225" w:rsidP="00B83225">
      <w:pPr>
        <w:rPr>
          <w:lang w:val="en-GB"/>
        </w:rPr>
      </w:pPr>
    </w:p>
    <w:p w14:paraId="6D90603C" w14:textId="34B35385" w:rsidR="00B83225" w:rsidRPr="00F4194A" w:rsidRDefault="00B83225" w:rsidP="00B83225">
      <w:pPr>
        <w:rPr>
          <w:lang w:val="en-GB"/>
        </w:rPr>
      </w:pPr>
    </w:p>
    <w:p w14:paraId="717B2905" w14:textId="1CE19729" w:rsidR="00B83225" w:rsidRPr="00F4194A" w:rsidRDefault="00B83225" w:rsidP="00B83225">
      <w:pPr>
        <w:rPr>
          <w:lang w:val="en-GB"/>
        </w:rPr>
      </w:pPr>
    </w:p>
    <w:p w14:paraId="1570BA91" w14:textId="20B208C5" w:rsidR="00B83225" w:rsidRPr="00F4194A" w:rsidRDefault="00B83225" w:rsidP="00B83225">
      <w:pPr>
        <w:rPr>
          <w:lang w:val="en-GB"/>
        </w:rPr>
      </w:pPr>
    </w:p>
    <w:p w14:paraId="69073AF7" w14:textId="556E07EC" w:rsidR="00B83225" w:rsidRPr="00F4194A" w:rsidRDefault="00B83225" w:rsidP="00B83225">
      <w:pPr>
        <w:rPr>
          <w:lang w:val="en-GB"/>
        </w:rPr>
      </w:pPr>
    </w:p>
    <w:p w14:paraId="7932BBAD" w14:textId="09B3A5C2" w:rsidR="00B83225" w:rsidRPr="00F4194A" w:rsidRDefault="00B83225" w:rsidP="00B83225">
      <w:pPr>
        <w:rPr>
          <w:lang w:val="en-GB"/>
        </w:rPr>
      </w:pPr>
    </w:p>
    <w:p w14:paraId="61B4CB80" w14:textId="49EC773B" w:rsidR="00B83225" w:rsidRPr="00F4194A" w:rsidRDefault="00B83225" w:rsidP="00B83225">
      <w:pPr>
        <w:rPr>
          <w:lang w:val="en-GB"/>
        </w:rPr>
      </w:pPr>
    </w:p>
    <w:p w14:paraId="5DADBB8B" w14:textId="2729935B" w:rsidR="00B83225" w:rsidRPr="00F4194A" w:rsidRDefault="00BE642A" w:rsidP="00B83225">
      <w:pPr>
        <w:rPr>
          <w:lang w:val="en-GB"/>
        </w:rPr>
      </w:pPr>
      <w:r w:rsidRPr="00F4194A">
        <w:rPr>
          <w:noProof/>
          <w:lang w:val="en-GB" w:eastAsia="nl-BE"/>
        </w:rPr>
        <mc:AlternateContent>
          <mc:Choice Requires="wps">
            <w:drawing>
              <wp:anchor distT="0" distB="0" distL="114300" distR="114300" simplePos="0" relativeHeight="251658241" behindDoc="0" locked="0" layoutInCell="1" allowOverlap="1" wp14:anchorId="687D79EC" wp14:editId="6FB0E86D">
                <wp:simplePos x="0" y="0"/>
                <wp:positionH relativeFrom="column">
                  <wp:posOffset>323215</wp:posOffset>
                </wp:positionH>
                <wp:positionV relativeFrom="paragraph">
                  <wp:posOffset>179070</wp:posOffset>
                </wp:positionV>
                <wp:extent cx="2023110" cy="635"/>
                <wp:effectExtent l="0" t="0" r="0" b="6985"/>
                <wp:wrapSquare wrapText="bothSides"/>
                <wp:docPr id="4" name="Tekstvak 4"/>
                <wp:cNvGraphicFramePr/>
                <a:graphic xmlns:a="http://schemas.openxmlformats.org/drawingml/2006/main">
                  <a:graphicData uri="http://schemas.microsoft.com/office/word/2010/wordprocessingShape">
                    <wps:wsp>
                      <wps:cNvSpPr txBox="1"/>
                      <wps:spPr>
                        <a:xfrm>
                          <a:off x="0" y="0"/>
                          <a:ext cx="2023110" cy="635"/>
                        </a:xfrm>
                        <a:prstGeom prst="rect">
                          <a:avLst/>
                        </a:prstGeom>
                        <a:solidFill>
                          <a:prstClr val="white"/>
                        </a:solidFill>
                        <a:ln>
                          <a:noFill/>
                        </a:ln>
                      </wps:spPr>
                      <wps:txbx>
                        <w:txbxContent>
                          <w:p w14:paraId="26782922" w14:textId="02922977" w:rsidR="006933E7" w:rsidRPr="00EF6B8C" w:rsidRDefault="006933E7" w:rsidP="006933E7">
                            <w:pPr>
                              <w:pStyle w:val="Bijschrift"/>
                              <w:rPr>
                                <w:noProof/>
                                <w:color w:val="595959" w:themeColor="text1" w:themeTint="A6"/>
                              </w:rPr>
                            </w:pPr>
                            <w:r>
                              <w:t>Figure</w:t>
                            </w:r>
                            <w:r w:rsidR="00BE642A">
                              <w:t xml:space="preserve"> 1</w:t>
                            </w:r>
                            <w:r>
                              <w:t>: organizer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D79EC" id="_x0000_t202" coordsize="21600,21600" o:spt="202" path="m,l,21600r21600,l21600,xe">
                <v:stroke joinstyle="miter"/>
                <v:path gradientshapeok="t" o:connecttype="rect"/>
              </v:shapetype>
              <v:shape id="Tekstvak 4" o:spid="_x0000_s1026" type="#_x0000_t202" style="position:absolute;margin-left:25.45pt;margin-top:14.1pt;width:159.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" stroked="f">
                <v:textbox style="mso-fit-shape-to-text:t" inset="0,0,0,0">
                  <w:txbxContent>
                    <w:p w14:paraId="26782922" w14:textId="02922977" w:rsidR="006933E7" w:rsidRPr="00EF6B8C" w:rsidRDefault="006933E7" w:rsidP="006933E7">
                      <w:pPr>
                        <w:pStyle w:val="Bijschrift"/>
                        <w:rPr>
                          <w:noProof/>
                          <w:color w:val="595959" w:themeColor="text1" w:themeTint="A6"/>
                        </w:rPr>
                      </w:pPr>
                      <w:r>
                        <w:t>Figure</w:t>
                      </w:r>
                      <w:r w:rsidR="00BE642A">
                        <w:t xml:space="preserve"> 1</w:t>
                      </w:r>
                      <w:r>
                        <w:t>: organizer register form</w:t>
                      </w:r>
                    </w:p>
                  </w:txbxContent>
                </v:textbox>
                <w10:wrap type="square"/>
              </v:shape>
            </w:pict>
          </mc:Fallback>
        </mc:AlternateContent>
      </w:r>
      <w:r w:rsidRPr="00F4194A">
        <w:rPr>
          <w:noProof/>
          <w:lang w:val="en-GB" w:eastAsia="nl-BE"/>
        </w:rPr>
        <mc:AlternateContent>
          <mc:Choice Requires="wps">
            <w:drawing>
              <wp:anchor distT="0" distB="0" distL="114300" distR="114300" simplePos="0" relativeHeight="251658242" behindDoc="0" locked="0" layoutInCell="1" allowOverlap="1" wp14:anchorId="075CCB5D" wp14:editId="28DEF99D">
                <wp:simplePos x="0" y="0"/>
                <wp:positionH relativeFrom="column">
                  <wp:posOffset>2936240</wp:posOffset>
                </wp:positionH>
                <wp:positionV relativeFrom="paragraph">
                  <wp:posOffset>161925</wp:posOffset>
                </wp:positionV>
                <wp:extent cx="1920875" cy="635"/>
                <wp:effectExtent l="0" t="0" r="3175" b="6985"/>
                <wp:wrapSquare wrapText="bothSides"/>
                <wp:docPr id="5" name="Tekstvak 5"/>
                <wp:cNvGraphicFramePr/>
                <a:graphic xmlns:a="http://schemas.openxmlformats.org/drawingml/2006/main">
                  <a:graphicData uri="http://schemas.microsoft.com/office/word/2010/wordprocessingShape">
                    <wps:wsp>
                      <wps:cNvSpPr txBox="1"/>
                      <wps:spPr>
                        <a:xfrm>
                          <a:off x="0" y="0"/>
                          <a:ext cx="1920875" cy="635"/>
                        </a:xfrm>
                        <a:prstGeom prst="rect">
                          <a:avLst/>
                        </a:prstGeom>
                        <a:solidFill>
                          <a:prstClr val="white"/>
                        </a:solidFill>
                        <a:ln>
                          <a:noFill/>
                        </a:ln>
                      </wps:spPr>
                      <wps:txbx>
                        <w:txbxContent>
                          <w:p w14:paraId="02CE025C" w14:textId="02FA98F9" w:rsidR="006933E7" w:rsidRPr="005F083F" w:rsidRDefault="006933E7" w:rsidP="006933E7">
                            <w:pPr>
                              <w:pStyle w:val="Bijschrift"/>
                              <w:rPr>
                                <w:noProof/>
                                <w:color w:val="595959" w:themeColor="text1" w:themeTint="A6"/>
                              </w:rPr>
                            </w:pPr>
                            <w:r>
                              <w:t xml:space="preserve">Figure </w:t>
                            </w:r>
                            <w:r w:rsidR="00BE642A">
                              <w:t>2</w:t>
                            </w:r>
                            <w:r>
                              <w:t>: provider register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CB5D" id="Tekstvak 5" o:spid="_x0000_s1027" type="#_x0000_t202" style="position:absolute;margin-left:231.2pt;margin-top:12.75pt;width:151.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xGGAIAAD8EAAAOAAAAZHJzL2Uyb0RvYy54bWysU8Fu2zAMvQ/YPwi6L04ytO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" stroked="f">
                <v:textbox style="mso-fit-shape-to-text:t" inset="0,0,0,0">
                  <w:txbxContent>
                    <w:p w14:paraId="02CE025C" w14:textId="02FA98F9" w:rsidR="006933E7" w:rsidRPr="005F083F" w:rsidRDefault="006933E7" w:rsidP="006933E7">
                      <w:pPr>
                        <w:pStyle w:val="Bijschrift"/>
                        <w:rPr>
                          <w:noProof/>
                          <w:color w:val="595959" w:themeColor="text1" w:themeTint="A6"/>
                        </w:rPr>
                      </w:pPr>
                      <w:r>
                        <w:t xml:space="preserve">Figure </w:t>
                      </w:r>
                      <w:r w:rsidR="00BE642A">
                        <w:t>2</w:t>
                      </w:r>
                      <w:r>
                        <w:t>: provider register form</w:t>
                      </w:r>
                    </w:p>
                  </w:txbxContent>
                </v:textbox>
                <w10:wrap type="square"/>
              </v:shape>
            </w:pict>
          </mc:Fallback>
        </mc:AlternateContent>
      </w:r>
    </w:p>
    <w:p w14:paraId="4C0DF900" w14:textId="59EFC843" w:rsidR="00B83225" w:rsidRPr="00F4194A" w:rsidRDefault="00B83225">
      <w:pPr>
        <w:rPr>
          <w:lang w:val="en-GB"/>
        </w:rPr>
      </w:pPr>
      <w:r w:rsidRPr="00F4194A">
        <w:rPr>
          <w:lang w:val="en-GB"/>
        </w:rPr>
        <w:br w:type="page"/>
      </w:r>
    </w:p>
    <w:p w14:paraId="255165FD" w14:textId="2C61339F" w:rsidR="00B83225" w:rsidRPr="00F4194A" w:rsidRDefault="00B83225" w:rsidP="00B83225">
      <w:pPr>
        <w:rPr>
          <w:lang w:val="en-GB"/>
        </w:rPr>
      </w:pPr>
      <w:r w:rsidRPr="00F4194A">
        <w:rPr>
          <w:lang w:val="en-GB"/>
        </w:rPr>
        <w:lastRenderedPageBreak/>
        <w:t>The above two snippets are taken from the official registration page of the website. On the left side, the registration form for the organizers is visible and on the right side, the exact same version but only for the providers/companies.</w:t>
      </w:r>
      <w:r w:rsidR="00F04D37" w:rsidRPr="00F4194A">
        <w:rPr>
          <w:lang w:val="en-GB"/>
        </w:rPr>
        <w:t xml:space="preserve"> Actually these two pages look exactly the same</w:t>
      </w:r>
      <w:r w:rsidR="007451C9" w:rsidRPr="00F4194A">
        <w:rPr>
          <w:lang w:val="en-GB"/>
        </w:rPr>
        <w:t xml:space="preserve">, </w:t>
      </w:r>
      <w:r w:rsidR="00FA0057" w:rsidRPr="00F4194A">
        <w:rPr>
          <w:lang w:val="en-GB"/>
        </w:rPr>
        <w:t xml:space="preserve">except for the name fields where the label differs a bit. </w:t>
      </w:r>
      <w:r w:rsidR="002D2D88" w:rsidRPr="00F4194A">
        <w:rPr>
          <w:lang w:val="en-GB"/>
        </w:rPr>
        <w:t>W</w:t>
      </w:r>
      <w:r w:rsidR="00F04D37" w:rsidRPr="00F4194A">
        <w:rPr>
          <w:lang w:val="en-GB"/>
        </w:rPr>
        <w:t xml:space="preserve">e chose to </w:t>
      </w:r>
      <w:r w:rsidR="002D2D88" w:rsidRPr="00F4194A">
        <w:rPr>
          <w:lang w:val="en-GB"/>
        </w:rPr>
        <w:t>provide two separate forms, since we have a MongoDB collection for each of the user types. So we have a collection for all the organizers and one for the providers.</w:t>
      </w:r>
      <w:r w:rsidR="007451C9" w:rsidRPr="00F4194A">
        <w:rPr>
          <w:lang w:val="en-GB"/>
        </w:rPr>
        <w:t xml:space="preserve"> This way it’s easier to store their information in the correct collection afterwards.</w:t>
      </w:r>
    </w:p>
    <w:p w14:paraId="280635A7" w14:textId="567B756D" w:rsidR="00510D2A" w:rsidRPr="00F4194A" w:rsidRDefault="6AEDFDFC" w:rsidP="00510D2A">
      <w:pPr>
        <w:pStyle w:val="Kop2"/>
        <w:rPr>
          <w:lang w:val="en-GB"/>
        </w:rPr>
      </w:pPr>
      <w:bookmarkStart w:id="22" w:name="_Toc1119967341"/>
      <w:bookmarkStart w:id="23" w:name="_Toc1332073801"/>
      <w:bookmarkStart w:id="24" w:name="_Toc122722669"/>
      <w:r w:rsidRPr="00F4194A">
        <w:rPr>
          <w:lang w:val="en-GB"/>
        </w:rPr>
        <w:t>Frontend form validation</w:t>
      </w:r>
      <w:bookmarkEnd w:id="22"/>
      <w:bookmarkEnd w:id="23"/>
      <w:bookmarkEnd w:id="24"/>
    </w:p>
    <w:p w14:paraId="6D7F5DCE" w14:textId="0439EEFE" w:rsidR="00510D2A" w:rsidRPr="00F4194A" w:rsidRDefault="00510D2A" w:rsidP="00BE642A">
      <w:pPr>
        <w:spacing w:after="400"/>
        <w:rPr>
          <w:lang w:val="en-GB"/>
        </w:rPr>
      </w:pPr>
      <w:r w:rsidRPr="00F4194A">
        <w:rPr>
          <w:lang w:val="en-GB"/>
        </w:rPr>
        <w:t>Of course</w:t>
      </w:r>
      <w:r w:rsidR="00C46F60" w:rsidRPr="00F4194A">
        <w:rPr>
          <w:lang w:val="en-GB"/>
        </w:rPr>
        <w:t>,</w:t>
      </w:r>
      <w:r w:rsidRPr="00F4194A">
        <w:rPr>
          <w:lang w:val="en-GB"/>
        </w:rPr>
        <w:t xml:space="preserve"> all the provided user data in the form fields have to be checked upon potential dangers or false information. For example, some malicious people could abuse certain form fields in order to perform known SQL-injections in case of no validation or users could maybe input an email address that doesn’t correspond to an existing</w:t>
      </w:r>
      <w:r w:rsidR="00C46F60" w:rsidRPr="00F4194A">
        <w:rPr>
          <w:lang w:val="en-GB"/>
        </w:rPr>
        <w:t xml:space="preserve"> one</w:t>
      </w:r>
      <w:r w:rsidR="00DC4FA8" w:rsidRPr="00F4194A">
        <w:rPr>
          <w:lang w:val="en-GB"/>
        </w:rPr>
        <w:t>.</w:t>
      </w:r>
      <w:r w:rsidR="001B34E2" w:rsidRPr="00F4194A">
        <w:rPr>
          <w:lang w:val="en-GB"/>
        </w:rPr>
        <w:t xml:space="preserve"> For this purpose we included some input rules for each field to prevent these situations from happening.</w:t>
      </w:r>
    </w:p>
    <w:p w14:paraId="26888DF6" w14:textId="27E79721" w:rsidR="00E927C9" w:rsidRPr="00F4194A" w:rsidRDefault="004A4AAA" w:rsidP="00E927C9">
      <w:pPr>
        <w:rPr>
          <w:lang w:val="en-GB"/>
        </w:rPr>
      </w:pPr>
      <w:r w:rsidRPr="00F4194A">
        <w:rPr>
          <w:noProof/>
          <w:lang w:val="en-GB" w:eastAsia="nl-BE"/>
        </w:rPr>
        <mc:AlternateContent>
          <mc:Choice Requires="wps">
            <w:drawing>
              <wp:anchor distT="0" distB="0" distL="114300" distR="114300" simplePos="0" relativeHeight="251658246" behindDoc="0" locked="0" layoutInCell="1" allowOverlap="1" wp14:anchorId="04C0FBE1" wp14:editId="0D386324">
                <wp:simplePos x="0" y="0"/>
                <wp:positionH relativeFrom="column">
                  <wp:posOffset>3189605</wp:posOffset>
                </wp:positionH>
                <wp:positionV relativeFrom="paragraph">
                  <wp:posOffset>1958975</wp:posOffset>
                </wp:positionV>
                <wp:extent cx="221996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2219960" cy="635"/>
                        </a:xfrm>
                        <a:prstGeom prst="rect">
                          <a:avLst/>
                        </a:prstGeom>
                        <a:solidFill>
                          <a:prstClr val="white"/>
                        </a:solidFill>
                        <a:ln>
                          <a:noFill/>
                        </a:ln>
                      </wps:spPr>
                      <wps:txbx>
                        <w:txbxContent>
                          <w:p w14:paraId="171322EF" w14:textId="3263B21B" w:rsidR="004A4AAA" w:rsidRPr="00931367" w:rsidRDefault="004A4AAA" w:rsidP="004A4AAA">
                            <w:pPr>
                              <w:pStyle w:val="Bijschrift"/>
                              <w:jc w:val="center"/>
                              <w:rPr>
                                <w:noProof/>
                                <w:color w:val="595959" w:themeColor="text1" w:themeTint="A6"/>
                              </w:rPr>
                            </w:pPr>
                            <w:r>
                              <w:t>Figure 4: disabled register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0FBE1" id="Tekstvak 9" o:spid="_x0000_s1028" type="#_x0000_t202" style="position:absolute;margin-left:251.15pt;margin-top:154.25pt;width:174.8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jYGQIAAD8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ezmZkE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" stroked="f">
                <v:textbox style="mso-fit-shape-to-text:t" inset="0,0,0,0">
                  <w:txbxContent>
                    <w:p w14:paraId="171322EF" w14:textId="3263B21B" w:rsidR="004A4AAA" w:rsidRPr="00931367" w:rsidRDefault="004A4AAA" w:rsidP="004A4AAA">
                      <w:pPr>
                        <w:pStyle w:val="Bijschrift"/>
                        <w:jc w:val="center"/>
                        <w:rPr>
                          <w:noProof/>
                          <w:color w:val="595959" w:themeColor="text1" w:themeTint="A6"/>
                        </w:rPr>
                      </w:pPr>
                      <w:r>
                        <w:t>Figure 4: disabled register button</w:t>
                      </w:r>
                    </w:p>
                  </w:txbxContent>
                </v:textbox>
                <w10:wrap type="square"/>
              </v:shape>
            </w:pict>
          </mc:Fallback>
        </mc:AlternateContent>
      </w:r>
      <w:r w:rsidR="00E927C9" w:rsidRPr="00F4194A">
        <w:rPr>
          <w:noProof/>
          <w:lang w:val="en-GB" w:eastAsia="nl-BE"/>
        </w:rPr>
        <w:drawing>
          <wp:anchor distT="0" distB="0" distL="114300" distR="114300" simplePos="0" relativeHeight="251658244" behindDoc="0" locked="0" layoutInCell="1" allowOverlap="1" wp14:anchorId="17701E9E" wp14:editId="20A524C9">
            <wp:simplePos x="0" y="0"/>
            <wp:positionH relativeFrom="column">
              <wp:posOffset>3189605</wp:posOffset>
            </wp:positionH>
            <wp:positionV relativeFrom="paragraph">
              <wp:posOffset>518795</wp:posOffset>
            </wp:positionV>
            <wp:extent cx="2219960" cy="1383030"/>
            <wp:effectExtent l="0" t="0" r="8890" b="762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96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194A">
        <w:rPr>
          <w:noProof/>
          <w:lang w:val="en-GB" w:eastAsia="nl-BE"/>
        </w:rPr>
        <mc:AlternateContent>
          <mc:Choice Requires="wps">
            <w:drawing>
              <wp:anchor distT="0" distB="0" distL="114300" distR="114300" simplePos="0" relativeHeight="251658245" behindDoc="0" locked="0" layoutInCell="1" allowOverlap="1" wp14:anchorId="3FFF977F" wp14:editId="758710B8">
                <wp:simplePos x="0" y="0"/>
                <wp:positionH relativeFrom="column">
                  <wp:posOffset>516255</wp:posOffset>
                </wp:positionH>
                <wp:positionV relativeFrom="paragraph">
                  <wp:posOffset>4137660</wp:posOffset>
                </wp:positionV>
                <wp:extent cx="2066925" cy="63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61F27C76" w14:textId="77B83065" w:rsidR="004A4AAA" w:rsidRPr="008A454B" w:rsidRDefault="004A4AAA" w:rsidP="004A4AAA">
                            <w:pPr>
                              <w:pStyle w:val="Bijschrift"/>
                              <w:jc w:val="center"/>
                              <w:rPr>
                                <w:noProof/>
                                <w:color w:val="595959" w:themeColor="text1" w:themeTint="A6"/>
                              </w:rPr>
                            </w:pPr>
                            <w:r>
                              <w:t>Figure 3: required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F977F" id="Tekstvak 8" o:spid="_x0000_s1029" type="#_x0000_t202" style="position:absolute;margin-left:40.65pt;margin-top:325.8pt;width:162.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pR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zz6WLxaX7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" stroked="f">
                <v:textbox style="mso-fit-shape-to-text:t" inset="0,0,0,0">
                  <w:txbxContent>
                    <w:p w14:paraId="61F27C76" w14:textId="77B83065" w:rsidR="004A4AAA" w:rsidRPr="008A454B" w:rsidRDefault="004A4AAA" w:rsidP="004A4AAA">
                      <w:pPr>
                        <w:pStyle w:val="Bijschrift"/>
                        <w:jc w:val="center"/>
                        <w:rPr>
                          <w:noProof/>
                          <w:color w:val="595959" w:themeColor="text1" w:themeTint="A6"/>
                        </w:rPr>
                      </w:pPr>
                      <w:r>
                        <w:t>Figure 3: required validation</w:t>
                      </w:r>
                    </w:p>
                  </w:txbxContent>
                </v:textbox>
                <w10:wrap type="square"/>
              </v:shape>
            </w:pict>
          </mc:Fallback>
        </mc:AlternateContent>
      </w:r>
      <w:r w:rsidR="00BE642A" w:rsidRPr="00F4194A">
        <w:rPr>
          <w:noProof/>
          <w:lang w:val="en-GB" w:eastAsia="nl-BE"/>
        </w:rPr>
        <w:drawing>
          <wp:anchor distT="0" distB="0" distL="114300" distR="114300" simplePos="0" relativeHeight="251658243" behindDoc="0" locked="0" layoutInCell="1" allowOverlap="1" wp14:anchorId="77E368D9" wp14:editId="4EA1B781">
            <wp:simplePos x="0" y="0"/>
            <wp:positionH relativeFrom="margin">
              <wp:posOffset>516835</wp:posOffset>
            </wp:positionH>
            <wp:positionV relativeFrom="paragraph">
              <wp:posOffset>117696</wp:posOffset>
            </wp:positionV>
            <wp:extent cx="2066925" cy="3963035"/>
            <wp:effectExtent l="0" t="0" r="952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6925" cy="396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CA7" w14:textId="7A72F9D7" w:rsidR="00E927C9" w:rsidRPr="00F4194A" w:rsidRDefault="00E927C9">
      <w:pPr>
        <w:rPr>
          <w:lang w:val="en-GB"/>
        </w:rPr>
      </w:pPr>
      <w:r w:rsidRPr="00F4194A">
        <w:rPr>
          <w:lang w:val="en-GB"/>
        </w:rPr>
        <w:br w:type="page"/>
      </w:r>
    </w:p>
    <w:p w14:paraId="39C5E696" w14:textId="680BE700" w:rsidR="00E927C9" w:rsidRPr="00F4194A" w:rsidRDefault="00E927C9" w:rsidP="00E927C9">
      <w:pPr>
        <w:rPr>
          <w:lang w:val="en-GB"/>
        </w:rPr>
      </w:pPr>
      <w:r w:rsidRPr="00F4194A">
        <w:rPr>
          <w:lang w:val="en-GB"/>
        </w:rPr>
        <w:lastRenderedPageBreak/>
        <w:t xml:space="preserve">To begin with, all the form fields </w:t>
      </w:r>
      <w:r w:rsidR="004A4AAA" w:rsidRPr="00F4194A">
        <w:rPr>
          <w:lang w:val="en-GB"/>
        </w:rPr>
        <w:t>are required to be filled in</w:t>
      </w:r>
      <w:r w:rsidR="00B64D29" w:rsidRPr="00F4194A">
        <w:rPr>
          <w:lang w:val="en-GB"/>
        </w:rPr>
        <w:t>,</w:t>
      </w:r>
      <w:r w:rsidR="004A4AAA" w:rsidRPr="00F4194A">
        <w:rPr>
          <w:lang w:val="en-GB"/>
        </w:rPr>
        <w:t xml:space="preserve"> so no fields may be empty when submitting the form.</w:t>
      </w:r>
      <w:r w:rsidR="00B64D29" w:rsidRPr="00F4194A">
        <w:rPr>
          <w:lang w:val="en-GB"/>
        </w:rPr>
        <w:t xml:space="preserve"> In case there would be an empty field, it gets clearly highlighted by the system. On top of that, the system automatically disables the submit button (REGISTER button) when one or more of the fields are not filled in according to the rules.</w:t>
      </w:r>
    </w:p>
    <w:p w14:paraId="2BA9CBA9" w14:textId="43D924F8" w:rsidR="00FE3340" w:rsidRPr="00F4194A" w:rsidRDefault="00FE3340" w:rsidP="00E927C9">
      <w:pPr>
        <w:rPr>
          <w:lang w:val="en-GB"/>
        </w:rPr>
      </w:pPr>
      <w:r w:rsidRPr="00F4194A">
        <w:rPr>
          <w:lang w:val="en-GB"/>
        </w:rPr>
        <w:t>Not only this condition is checked when the user inputs its data. Each field has an extra set of distinct validation rules</w:t>
      </w:r>
      <w:r w:rsidR="00B67787" w:rsidRPr="00F4194A">
        <w:rPr>
          <w:lang w:val="en-GB"/>
        </w:rPr>
        <w:t xml:space="preserve"> defined as follows:</w:t>
      </w:r>
    </w:p>
    <w:p w14:paraId="7C6C2950" w14:textId="2D9D3C7B" w:rsidR="00B67787" w:rsidRPr="00F4194A" w:rsidRDefault="00B67787" w:rsidP="47629F0D">
      <w:pPr>
        <w:rPr>
          <w:color w:val="auto"/>
          <w:sz w:val="36"/>
          <w:szCs w:val="36"/>
          <w:lang w:val="en-GB"/>
        </w:rPr>
      </w:pPr>
      <w:r w:rsidRPr="00F4194A">
        <w:rPr>
          <w:rStyle w:val="Zwaar"/>
          <w:color w:val="auto"/>
          <w:sz w:val="24"/>
          <w:szCs w:val="24"/>
          <w:lang w:val="en-GB"/>
        </w:rPr>
        <w:t>Name – input field</w:t>
      </w:r>
    </w:p>
    <w:p w14:paraId="76C985F9" w14:textId="6DAB82DD" w:rsidR="00B67787" w:rsidRPr="00F4194A" w:rsidRDefault="00B67787" w:rsidP="00173993">
      <w:pPr>
        <w:spacing w:after="400"/>
        <w:rPr>
          <w:lang w:val="en-GB"/>
        </w:rPr>
      </w:pPr>
      <w:r w:rsidRPr="00F4194A">
        <w:rPr>
          <w:lang w:val="en-GB"/>
        </w:rPr>
        <w:t xml:space="preserve">For the name, we just </w:t>
      </w:r>
      <w:r w:rsidRPr="00F4194A">
        <w:rPr>
          <w:b/>
          <w:bCs/>
          <w:lang w:val="en-GB"/>
        </w:rPr>
        <w:t>require it to be filled in</w:t>
      </w:r>
      <w:r w:rsidRPr="00F4194A">
        <w:rPr>
          <w:lang w:val="en-GB"/>
        </w:rPr>
        <w:t>. No extra conditions are added here because it’s simply a name which doesn’t have to be checked against some format.</w:t>
      </w:r>
    </w:p>
    <w:p w14:paraId="67C83B0A" w14:textId="20437E42" w:rsidR="00B67787" w:rsidRPr="00F4194A" w:rsidRDefault="00B67787" w:rsidP="00B67787">
      <w:pPr>
        <w:rPr>
          <w:lang w:val="en-GB"/>
        </w:rPr>
      </w:pPr>
      <w:r w:rsidRPr="00F4194A">
        <w:rPr>
          <w:noProof/>
          <w:lang w:val="en-GB" w:eastAsia="nl-BE"/>
        </w:rPr>
        <w:drawing>
          <wp:inline distT="0" distB="0" distL="0" distR="0" wp14:anchorId="53AB7656" wp14:editId="06F36AD4">
            <wp:extent cx="2160000" cy="720000"/>
            <wp:effectExtent l="0" t="0" r="0" b="4445"/>
            <wp:docPr id="10" name="Afbeelding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584F65D8" w14:textId="48A92F72" w:rsidR="00B67787" w:rsidRPr="00F4194A" w:rsidRDefault="00B67787" w:rsidP="2FABD4F0">
      <w:pPr>
        <w:rPr>
          <w:color w:val="auto"/>
          <w:sz w:val="24"/>
          <w:szCs w:val="24"/>
          <w:lang w:val="en-GB"/>
        </w:rPr>
      </w:pPr>
      <w:r w:rsidRPr="00F4194A">
        <w:rPr>
          <w:rStyle w:val="Zwaar"/>
          <w:color w:val="auto"/>
          <w:sz w:val="24"/>
          <w:szCs w:val="24"/>
          <w:lang w:val="en-GB"/>
        </w:rPr>
        <w:t>Telephone number – input field</w:t>
      </w:r>
    </w:p>
    <w:p w14:paraId="6B6C8DCF" w14:textId="6BF20AF8" w:rsidR="00B67787" w:rsidRPr="00F4194A" w:rsidRDefault="00B67787" w:rsidP="00802F92">
      <w:pPr>
        <w:spacing w:after="400"/>
        <w:rPr>
          <w:lang w:val="en-GB"/>
        </w:rPr>
      </w:pPr>
      <w:r w:rsidRPr="00F4194A">
        <w:rPr>
          <w:lang w:val="en-GB"/>
        </w:rPr>
        <w:t xml:space="preserve">When it comes to the mobile phone number, we expect the user to provide just a </w:t>
      </w:r>
      <w:r w:rsidRPr="00F4194A">
        <w:rPr>
          <w:b/>
          <w:bCs/>
          <w:lang w:val="en-GB"/>
        </w:rPr>
        <w:t>valid phone number</w:t>
      </w:r>
      <w:r w:rsidR="00173993" w:rsidRPr="00F4194A">
        <w:rPr>
          <w:lang w:val="en-GB"/>
        </w:rPr>
        <w:t>, meeting the following regular expression:</w:t>
      </w:r>
    </w:p>
    <w:p w14:paraId="18A1DB92" w14:textId="77777777" w:rsidR="00173993" w:rsidRPr="00F4194A" w:rsidRDefault="00173993" w:rsidP="00173993">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{3}</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-\s</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0-9</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7BA7D"/>
          <w:sz w:val="21"/>
          <w:szCs w:val="21"/>
          <w:lang w:val="en-GB" w:eastAsia="nl-BE"/>
        </w:rPr>
        <w:t>{4,6}</w:t>
      </w:r>
      <w:r w:rsidRPr="00F4194A">
        <w:rPr>
          <w:rFonts w:ascii="Consolas" w:eastAsia="Times New Roman" w:hAnsi="Consolas" w:cs="Times New Roman"/>
          <w:color w:val="D16969"/>
          <w:sz w:val="21"/>
          <w:szCs w:val="21"/>
          <w:lang w:val="en-GB" w:eastAsia="nl-BE"/>
        </w:rPr>
        <w:t>/</w:t>
      </w:r>
    </w:p>
    <w:p w14:paraId="3F9BAA6E" w14:textId="2FF23A0E" w:rsidR="00173993" w:rsidRPr="00F4194A" w:rsidRDefault="00173993" w:rsidP="00B67787">
      <w:pPr>
        <w:rPr>
          <w:lang w:val="en-GB"/>
        </w:rPr>
      </w:pPr>
      <w:r w:rsidRPr="00F4194A">
        <w:rPr>
          <w:noProof/>
          <w:lang w:val="en-GB" w:eastAsia="nl-BE"/>
        </w:rPr>
        <w:drawing>
          <wp:inline distT="0" distB="0" distL="0" distR="0" wp14:anchorId="569904F6" wp14:editId="5C1A3F26">
            <wp:extent cx="2160000" cy="720000"/>
            <wp:effectExtent l="0" t="0" r="0" b="4445"/>
            <wp:docPr id="11" name="Afbeelding 11"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7AA9FC4E" w14:textId="48A92F72" w:rsidR="00173053" w:rsidRPr="00F4194A" w:rsidRDefault="00173053" w:rsidP="0398591C">
      <w:pPr>
        <w:rPr>
          <w:color w:val="auto"/>
          <w:lang w:val="en-GB"/>
        </w:rPr>
      </w:pPr>
      <w:r w:rsidRPr="00F4194A">
        <w:rPr>
          <w:b/>
          <w:color w:val="auto"/>
          <w:sz w:val="24"/>
          <w:szCs w:val="24"/>
          <w:lang w:val="en-GB"/>
        </w:rPr>
        <w:t>Email address – input field</w:t>
      </w:r>
    </w:p>
    <w:p w14:paraId="2D5BD87D" w14:textId="0E5C26DD" w:rsidR="00173053" w:rsidRPr="00F4194A" w:rsidRDefault="00173053" w:rsidP="00802F92">
      <w:pPr>
        <w:spacing w:after="400"/>
        <w:rPr>
          <w:lang w:val="en-GB"/>
        </w:rPr>
      </w:pPr>
      <w:r w:rsidRPr="00F4194A">
        <w:rPr>
          <w:lang w:val="en-GB"/>
        </w:rPr>
        <w:t xml:space="preserve">The user also has to submit an email address </w:t>
      </w:r>
      <w:r w:rsidR="00802F92" w:rsidRPr="00F4194A">
        <w:rPr>
          <w:lang w:val="en-GB"/>
        </w:rPr>
        <w:t xml:space="preserve">that is </w:t>
      </w:r>
      <w:r w:rsidR="00802F92" w:rsidRPr="00F4194A">
        <w:rPr>
          <w:b/>
          <w:bCs/>
          <w:lang w:val="en-GB"/>
        </w:rPr>
        <w:t>valid</w:t>
      </w:r>
      <w:r w:rsidR="00802F92" w:rsidRPr="00F4194A">
        <w:rPr>
          <w:lang w:val="en-GB"/>
        </w:rPr>
        <w:t xml:space="preserve"> with respect to the following format:</w:t>
      </w:r>
      <w:r w:rsidR="00802F92" w:rsidRPr="00F4194A">
        <w:rPr>
          <w:lang w:val="en-GB"/>
        </w:rPr>
        <w:tab/>
        <w:t xml:space="preserve"> “</w:t>
      </w:r>
      <w:r w:rsidR="00802F92" w:rsidRPr="00F4194A">
        <w:rPr>
          <w:b/>
          <w:bCs/>
          <w:lang w:val="en-GB"/>
        </w:rPr>
        <w:t>x@x.x</w:t>
      </w:r>
      <w:r w:rsidR="00802F92" w:rsidRPr="00F4194A">
        <w:rPr>
          <w:lang w:val="en-GB"/>
        </w:rPr>
        <w:t>”.</w:t>
      </w:r>
    </w:p>
    <w:p w14:paraId="0BF20140" w14:textId="340A4064" w:rsidR="00802F92" w:rsidRPr="00F4194A" w:rsidRDefault="00802F92" w:rsidP="00173053">
      <w:pPr>
        <w:rPr>
          <w:lang w:val="en-GB"/>
        </w:rPr>
      </w:pPr>
      <w:r w:rsidRPr="00F4194A">
        <w:rPr>
          <w:noProof/>
          <w:lang w:val="en-GB" w:eastAsia="nl-BE"/>
        </w:rPr>
        <w:drawing>
          <wp:inline distT="0" distB="0" distL="0" distR="0" wp14:anchorId="6CAFAAB6" wp14:editId="208D621F">
            <wp:extent cx="2160000" cy="720000"/>
            <wp:effectExtent l="0" t="0" r="0" b="4445"/>
            <wp:docPr id="12" name="Afbeelding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08550B15" w14:textId="77777777" w:rsidR="00802F92" w:rsidRPr="00F4194A" w:rsidRDefault="00802F92">
      <w:pPr>
        <w:rPr>
          <w:lang w:val="en-GB"/>
        </w:rPr>
      </w:pPr>
      <w:r w:rsidRPr="00F4194A">
        <w:rPr>
          <w:lang w:val="en-GB"/>
        </w:rPr>
        <w:br w:type="page"/>
      </w:r>
    </w:p>
    <w:p w14:paraId="29942989" w14:textId="48A92F72" w:rsidR="00802F92" w:rsidRPr="00F4194A" w:rsidRDefault="00802F92" w:rsidP="7AD6F34E">
      <w:pPr>
        <w:rPr>
          <w:color w:val="auto"/>
          <w:lang w:val="en-GB"/>
        </w:rPr>
      </w:pPr>
      <w:r w:rsidRPr="00F4194A">
        <w:rPr>
          <w:b/>
          <w:color w:val="auto"/>
          <w:sz w:val="24"/>
          <w:szCs w:val="24"/>
          <w:lang w:val="en-GB"/>
        </w:rPr>
        <w:lastRenderedPageBreak/>
        <w:t>Username – input field</w:t>
      </w:r>
    </w:p>
    <w:p w14:paraId="14810C54" w14:textId="7692C5AC" w:rsidR="00802F92" w:rsidRPr="00F4194A" w:rsidRDefault="00455C12" w:rsidP="00455C12">
      <w:pPr>
        <w:spacing w:after="400"/>
        <w:rPr>
          <w:lang w:val="en-GB"/>
        </w:rPr>
      </w:pPr>
      <w:r w:rsidRPr="00F4194A">
        <w:rPr>
          <w:lang w:val="en-GB"/>
        </w:rPr>
        <w:t xml:space="preserve">The username is a value that is required to be </w:t>
      </w:r>
      <w:r w:rsidRPr="00F4194A">
        <w:rPr>
          <w:b/>
          <w:bCs/>
          <w:lang w:val="en-GB"/>
        </w:rPr>
        <w:t>unique</w:t>
      </w:r>
      <w:r w:rsidRPr="00F4194A">
        <w:rPr>
          <w:lang w:val="en-GB"/>
        </w:rPr>
        <w:t xml:space="preserve"> to every user. Although this is not checked real-time, furthermore the </w:t>
      </w:r>
      <w:r w:rsidR="00680F6F" w:rsidRPr="00F4194A">
        <w:rPr>
          <w:lang w:val="en-GB"/>
        </w:rPr>
        <w:t xml:space="preserve">username has to be </w:t>
      </w:r>
      <w:r w:rsidR="00680F6F" w:rsidRPr="00F4194A">
        <w:rPr>
          <w:b/>
          <w:bCs/>
          <w:lang w:val="en-GB"/>
        </w:rPr>
        <w:t>longer than 6 characters</w:t>
      </w:r>
      <w:r w:rsidR="00625CA2" w:rsidRPr="00F4194A">
        <w:rPr>
          <w:lang w:val="en-GB"/>
        </w:rPr>
        <w:t>.</w:t>
      </w:r>
    </w:p>
    <w:p w14:paraId="1F9DE73A" w14:textId="47BA17B3" w:rsidR="00455C12" w:rsidRPr="00F4194A" w:rsidRDefault="00455C12" w:rsidP="00802F92">
      <w:pPr>
        <w:rPr>
          <w:lang w:val="en-GB"/>
        </w:rPr>
      </w:pPr>
      <w:r w:rsidRPr="00F4194A">
        <w:rPr>
          <w:noProof/>
          <w:lang w:val="en-GB" w:eastAsia="nl-BE"/>
        </w:rPr>
        <w:drawing>
          <wp:inline distT="0" distB="0" distL="0" distR="0" wp14:anchorId="1C1EB885" wp14:editId="13C0F6A7">
            <wp:extent cx="2160000" cy="720000"/>
            <wp:effectExtent l="0" t="0" r="0" b="4445"/>
            <wp:docPr id="14" name="Afbeelding 14"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720000"/>
                    </a:xfrm>
                    <a:prstGeom prst="rect">
                      <a:avLst/>
                    </a:prstGeom>
                    <a:noFill/>
                    <a:ln>
                      <a:noFill/>
                    </a:ln>
                  </pic:spPr>
                </pic:pic>
              </a:graphicData>
            </a:graphic>
          </wp:inline>
        </w:drawing>
      </w:r>
    </w:p>
    <w:p w14:paraId="492C1AFA" w14:textId="48A92F72" w:rsidR="00455C12" w:rsidRPr="00F4194A" w:rsidRDefault="0054615E" w:rsidP="7AD6F34E">
      <w:pPr>
        <w:rPr>
          <w:color w:val="auto"/>
          <w:lang w:val="en-GB"/>
        </w:rPr>
      </w:pPr>
      <w:r w:rsidRPr="00F4194A">
        <w:rPr>
          <w:b/>
          <w:color w:val="auto"/>
          <w:sz w:val="24"/>
          <w:szCs w:val="24"/>
          <w:lang w:val="en-GB"/>
        </w:rPr>
        <w:t>Password – input  field</w:t>
      </w:r>
    </w:p>
    <w:p w14:paraId="6CBED4B9" w14:textId="1269560E" w:rsidR="0054615E" w:rsidRPr="00F4194A" w:rsidRDefault="008D3729" w:rsidP="00C66B1B">
      <w:pPr>
        <w:spacing w:after="400"/>
        <w:rPr>
          <w:lang w:val="en-GB"/>
        </w:rPr>
      </w:pPr>
      <w:r w:rsidRPr="00F4194A">
        <w:rPr>
          <w:lang w:val="en-GB"/>
        </w:rPr>
        <w:t>A password is needed as well to log in along with the username. The validation rule states that</w:t>
      </w:r>
      <w:r w:rsidR="00F53938" w:rsidRPr="00F4194A">
        <w:rPr>
          <w:lang w:val="en-GB"/>
        </w:rPr>
        <w:t xml:space="preserve"> the password has to contain at minimum </w:t>
      </w:r>
      <w:r w:rsidR="00F53938" w:rsidRPr="00F4194A">
        <w:rPr>
          <w:b/>
          <w:bCs/>
          <w:lang w:val="en-GB"/>
        </w:rPr>
        <w:t>a lowercase letter, a number and an uppercase letter</w:t>
      </w:r>
      <w:r w:rsidR="00F53938" w:rsidRPr="00F4194A">
        <w:rPr>
          <w:lang w:val="en-GB"/>
        </w:rPr>
        <w:t>.</w:t>
      </w:r>
    </w:p>
    <w:p w14:paraId="78D2863B" w14:textId="027F387C" w:rsidR="00455C12" w:rsidRPr="00F4194A" w:rsidRDefault="00455C12" w:rsidP="00802F92">
      <w:pPr>
        <w:rPr>
          <w:lang w:val="en-GB"/>
        </w:rPr>
      </w:pPr>
      <w:r w:rsidRPr="00F4194A">
        <w:rPr>
          <w:noProof/>
          <w:lang w:val="en-GB" w:eastAsia="nl-BE"/>
        </w:rPr>
        <w:drawing>
          <wp:inline distT="0" distB="0" distL="0" distR="0" wp14:anchorId="32394DF9" wp14:editId="01FF074D">
            <wp:extent cx="2520000" cy="720000"/>
            <wp:effectExtent l="0" t="0" r="0" b="4445"/>
            <wp:docPr id="13" name="Afbeelding 13" descr="Afbeelding met tekst&#10;&#10;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720000"/>
                    </a:xfrm>
                    <a:prstGeom prst="rect">
                      <a:avLst/>
                    </a:prstGeom>
                    <a:noFill/>
                    <a:ln>
                      <a:noFill/>
                    </a:ln>
                  </pic:spPr>
                </pic:pic>
              </a:graphicData>
            </a:graphic>
          </wp:inline>
        </w:drawing>
      </w:r>
    </w:p>
    <w:p w14:paraId="65A6A5FE" w14:textId="016384ED" w:rsidR="00A03C5E" w:rsidRPr="00F4194A" w:rsidRDefault="00A03C5E" w:rsidP="00802F92">
      <w:pPr>
        <w:rPr>
          <w:lang w:val="en-GB"/>
        </w:rPr>
      </w:pPr>
      <w:r w:rsidRPr="00F4194A">
        <w:rPr>
          <w:lang w:val="en-GB"/>
        </w:rPr>
        <w:t>We use the following regular expression for this purpose:</w:t>
      </w:r>
    </w:p>
    <w:p w14:paraId="61EF1864" w14:textId="4524F8CD" w:rsidR="00A03C5E" w:rsidRPr="00F4194A" w:rsidRDefault="00A03C5E" w:rsidP="00A03C5E">
      <w:pPr>
        <w:shd w:val="clear" w:color="auto" w:fill="1E1E1E"/>
        <w:spacing w:before="0" w:after="0" w:line="285" w:lineRule="atLeast"/>
        <w:rPr>
          <w:rFonts w:ascii="Consolas" w:eastAsia="Times New Roman" w:hAnsi="Consolas" w:cs="Times New Roman"/>
          <w:color w:val="D4D4D4"/>
          <w:sz w:val="21"/>
          <w:szCs w:val="21"/>
          <w:lang w:val="en-GB" w:eastAsia="nl-BE"/>
        </w:rPr>
      </w:pP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D16969"/>
          <w:sz w:val="21"/>
          <w:szCs w:val="21"/>
          <w:lang w:val="en-GB" w:eastAsia="nl-BE"/>
        </w:rPr>
        <w:t>\d</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A-Z</w:t>
      </w:r>
      <w:r w:rsidRPr="00F4194A">
        <w:rPr>
          <w:rFonts w:ascii="Consolas" w:eastAsia="Times New Roman" w:hAnsi="Consolas" w:cs="Times New Roman"/>
          <w:color w:val="CE9178"/>
          <w:sz w:val="21"/>
          <w:szCs w:val="21"/>
          <w:lang w:val="en-GB" w:eastAsia="nl-BE"/>
        </w:rPr>
        <w:t>])</w:t>
      </w:r>
      <w:r w:rsidRPr="00F4194A">
        <w:rPr>
          <w:rFonts w:ascii="Consolas" w:eastAsia="Times New Roman" w:hAnsi="Consolas" w:cs="Times New Roman"/>
          <w:color w:val="D16969"/>
          <w:sz w:val="21"/>
          <w:szCs w:val="21"/>
          <w:lang w:val="en-GB" w:eastAsia="nl-BE"/>
        </w:rPr>
        <w:t>.</w:t>
      </w:r>
      <w:r w:rsidRPr="00F4194A">
        <w:rPr>
          <w:rFonts w:ascii="Consolas" w:eastAsia="Times New Roman" w:hAnsi="Consolas" w:cs="Times New Roman"/>
          <w:color w:val="D7BA7D"/>
          <w:sz w:val="21"/>
          <w:szCs w:val="21"/>
          <w:lang w:val="en-GB" w:eastAsia="nl-BE"/>
        </w:rPr>
        <w:t>{6,}</w:t>
      </w:r>
      <w:r w:rsidRPr="00F4194A">
        <w:rPr>
          <w:rFonts w:ascii="Consolas" w:eastAsia="Times New Roman" w:hAnsi="Consolas" w:cs="Times New Roman"/>
          <w:color w:val="D16969"/>
          <w:sz w:val="21"/>
          <w:szCs w:val="21"/>
          <w:lang w:val="en-GB" w:eastAsia="nl-BE"/>
        </w:rPr>
        <w:t>/</w:t>
      </w:r>
    </w:p>
    <w:p w14:paraId="0BF03862" w14:textId="44116F16" w:rsidR="00C66B1B" w:rsidRPr="00F4194A" w:rsidRDefault="00C66B1B" w:rsidP="00873268">
      <w:pPr>
        <w:spacing w:before="400"/>
        <w:rPr>
          <w:lang w:val="en-GB"/>
        </w:rPr>
      </w:pPr>
      <w:r w:rsidRPr="00F4194A">
        <w:rPr>
          <w:lang w:val="en-GB"/>
        </w:rPr>
        <w:t>If all the conditions are met and the user has provided the right input in every field, the user gets redirected to the login page. Also</w:t>
      </w:r>
      <w:r w:rsidR="0E082BE2" w:rsidRPr="00F4194A">
        <w:rPr>
          <w:lang w:val="en-GB"/>
        </w:rPr>
        <w:t>,</w:t>
      </w:r>
      <w:r w:rsidRPr="00F4194A">
        <w:rPr>
          <w:lang w:val="en-GB"/>
        </w:rPr>
        <w:t xml:space="preserve"> a visual confirmation message is shown at the top so the user knows everything went fine.</w:t>
      </w:r>
    </w:p>
    <w:p w14:paraId="74DD8926" w14:textId="41C15F55" w:rsidR="00EB11EA" w:rsidRPr="00F4194A" w:rsidRDefault="00EB11EA" w:rsidP="00873268">
      <w:pPr>
        <w:spacing w:before="400"/>
        <w:rPr>
          <w:lang w:val="en-GB"/>
        </w:rPr>
      </w:pPr>
      <w:r w:rsidRPr="00F4194A">
        <w:rPr>
          <w:noProof/>
          <w:lang w:val="en-GB" w:eastAsia="nl-BE"/>
        </w:rPr>
        <w:drawing>
          <wp:inline distT="0" distB="0" distL="0" distR="0" wp14:anchorId="008F56F4" wp14:editId="6FB5CCCF">
            <wp:extent cx="3283889" cy="506856"/>
            <wp:effectExtent l="0" t="0" r="0" b="762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5546" cy="513286"/>
                    </a:xfrm>
                    <a:prstGeom prst="rect">
                      <a:avLst/>
                    </a:prstGeom>
                    <a:noFill/>
                    <a:ln>
                      <a:noFill/>
                    </a:ln>
                  </pic:spPr>
                </pic:pic>
              </a:graphicData>
            </a:graphic>
          </wp:inline>
        </w:drawing>
      </w:r>
    </w:p>
    <w:p w14:paraId="74C0452E" w14:textId="567B756D" w:rsidR="00873268" w:rsidRPr="00F4194A" w:rsidRDefault="6AEDFDFC" w:rsidP="00873268">
      <w:pPr>
        <w:pStyle w:val="Kop2"/>
        <w:rPr>
          <w:lang w:val="en-GB"/>
        </w:rPr>
      </w:pPr>
      <w:bookmarkStart w:id="25" w:name="_Toc1011930614"/>
      <w:bookmarkStart w:id="26" w:name="_Toc50680789"/>
      <w:bookmarkStart w:id="27" w:name="_Toc122722670"/>
      <w:r w:rsidRPr="00F4194A">
        <w:rPr>
          <w:lang w:val="en-GB"/>
        </w:rPr>
        <w:t>Backend form validation</w:t>
      </w:r>
      <w:bookmarkEnd w:id="25"/>
      <w:bookmarkEnd w:id="26"/>
      <w:bookmarkEnd w:id="27"/>
    </w:p>
    <w:p w14:paraId="61B31E35" w14:textId="3CB7CE56" w:rsidR="00873268" w:rsidRPr="00F4194A" w:rsidRDefault="00EB11EA" w:rsidP="00873268">
      <w:pPr>
        <w:rPr>
          <w:lang w:val="en-GB"/>
        </w:rPr>
      </w:pPr>
      <w:r w:rsidRPr="00F4194A">
        <w:rPr>
          <w:lang w:val="en-GB"/>
        </w:rPr>
        <w:t>All the data, submitted by the user or any person that fills in the form, is eventually sent to the server and there it gets processed, but assume we wouldn’t have any form where the user could enter their credentials. Then the data would be entered through some web interface or request engine. This way, any data could be sent to the server without getting validated.</w:t>
      </w:r>
    </w:p>
    <w:p w14:paraId="72738DD5" w14:textId="2D10F6E6" w:rsidR="00F82690" w:rsidRPr="00F4194A" w:rsidRDefault="00EB79B7" w:rsidP="00873268">
      <w:pPr>
        <w:rPr>
          <w:lang w:val="en-GB"/>
        </w:rPr>
      </w:pPr>
      <w:r w:rsidRPr="00F4194A">
        <w:rPr>
          <w:lang w:val="en-GB"/>
        </w:rPr>
        <w:t>As a consequence of this, the server is also equipped with backend validation.</w:t>
      </w:r>
      <w:r w:rsidR="00A03C5E" w:rsidRPr="00F4194A">
        <w:rPr>
          <w:lang w:val="en-GB"/>
        </w:rPr>
        <w:t xml:space="preserve"> Our server performs this with the help of Express middleware functions where we put one intermediate function for each value</w:t>
      </w:r>
    </w:p>
    <w:p w14:paraId="50A3F067" w14:textId="0CBBDEA7" w:rsidR="68D77C21" w:rsidRPr="00F4194A" w:rsidRDefault="68D77C21" w:rsidP="68D77C21">
      <w:pPr>
        <w:rPr>
          <w:lang w:val="en-GB"/>
        </w:rPr>
      </w:pPr>
    </w:p>
    <w:p w14:paraId="0ACF46AB" w14:textId="43B4B8E4" w:rsidR="33891E2B" w:rsidRPr="00F4194A" w:rsidRDefault="281A9CF2" w:rsidP="33891E2B">
      <w:pPr>
        <w:rPr>
          <w:lang w:val="en-GB"/>
        </w:rPr>
      </w:pPr>
      <w:r w:rsidRPr="00F4194A">
        <w:rPr>
          <w:noProof/>
          <w:lang w:val="en-GB" w:eastAsia="nl-BE"/>
        </w:rPr>
        <w:lastRenderedPageBreak/>
        <w:drawing>
          <wp:inline distT="0" distB="0" distL="0" distR="0" wp14:anchorId="67B5B451" wp14:editId="18F93824">
            <wp:extent cx="4572000" cy="561975"/>
            <wp:effectExtent l="0" t="0" r="0" b="0"/>
            <wp:docPr id="285111336" name="Picture 28511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45A13841" w14:textId="7E916A62" w:rsidR="68D77C21" w:rsidRPr="00F4194A" w:rsidRDefault="68D77C21" w:rsidP="68D77C21">
      <w:pPr>
        <w:rPr>
          <w:lang w:val="en-GB"/>
        </w:rPr>
      </w:pPr>
      <w:r w:rsidRPr="00F4194A">
        <w:rPr>
          <w:rFonts w:ascii="Constantia" w:eastAsia="Constantia" w:hAnsi="Constantia" w:cs="Constantia"/>
          <w:lang w:val="en-GB"/>
        </w:rPr>
        <w:t>When the server</w:t>
      </w:r>
      <w:r w:rsidR="0E082BE2" w:rsidRPr="00F4194A">
        <w:rPr>
          <w:rFonts w:ascii="Constantia" w:eastAsia="Constantia" w:hAnsi="Constantia" w:cs="Constantia"/>
          <w:lang w:val="en-GB"/>
        </w:rPr>
        <w:t>-</w:t>
      </w:r>
      <w:r w:rsidRPr="00F4194A">
        <w:rPr>
          <w:rFonts w:ascii="Constantia" w:eastAsia="Constantia" w:hAnsi="Constantia" w:cs="Constantia"/>
          <w:lang w:val="en-GB"/>
        </w:rPr>
        <w:t xml:space="preserve">side validation is performed, the data can be processed and put in the database. After all this is done, the user gets redirected to the login page where their email address and password can be entered. As mentioned earlier, form validation is performed on the login side as well. As soon as their credentials are sent to the server, these ones get checked upon their existence in database. So, the username, which is a unique field in the database, gets checked. When it exists, the password gets checked with the help of the </w:t>
      </w:r>
      <w:r w:rsidRPr="00F4194A">
        <w:rPr>
          <w:rFonts w:ascii="Constantia" w:eastAsia="Constantia" w:hAnsi="Constantia" w:cs="Constantia"/>
          <w:b/>
          <w:bCs/>
          <w:lang w:val="en-GB"/>
        </w:rPr>
        <w:t xml:space="preserve">bcrypt ‘compare’ function </w:t>
      </w:r>
      <w:r w:rsidRPr="00F4194A">
        <w:rPr>
          <w:rFonts w:ascii="Constantia" w:eastAsia="Constantia" w:hAnsi="Constantia" w:cs="Constantia"/>
          <w:lang w:val="en-GB"/>
        </w:rPr>
        <w:t>because if we just compare the normal password with the one that is encrypted in database, it won’t work.</w:t>
      </w:r>
    </w:p>
    <w:p w14:paraId="687D1E56" w14:textId="1021D2CD" w:rsidR="68D77C21" w:rsidRPr="00F4194A" w:rsidRDefault="68D77C21" w:rsidP="68D77C21">
      <w:pPr>
        <w:rPr>
          <w:lang w:val="en-GB"/>
        </w:rPr>
      </w:pPr>
      <w:r w:rsidRPr="00F4194A">
        <w:rPr>
          <w:rFonts w:ascii="Constantia" w:eastAsia="Constantia" w:hAnsi="Constantia" w:cs="Constantia"/>
          <w:lang w:val="en-GB"/>
        </w:rPr>
        <w:t xml:space="preserve">When the user is finally authenticated, the server creates a </w:t>
      </w:r>
      <w:r w:rsidRPr="00F4194A">
        <w:rPr>
          <w:rFonts w:ascii="Constantia" w:eastAsia="Constantia" w:hAnsi="Constantia" w:cs="Constantia"/>
          <w:b/>
          <w:bCs/>
          <w:lang w:val="en-GB"/>
        </w:rPr>
        <w:t>JSON Web Token</w:t>
      </w:r>
      <w:r w:rsidRPr="00F4194A">
        <w:rPr>
          <w:rFonts w:ascii="Constantia" w:eastAsia="Constantia" w:hAnsi="Constantia" w:cs="Constantia"/>
          <w:lang w:val="en-GB"/>
        </w:rPr>
        <w:t xml:space="preserve"> which gets sent back to the user. The logged in user can use this token to later authorize themselves with it if they want to access resources specific to that user account. The full process is actually as follows:</w:t>
      </w:r>
    </w:p>
    <w:p w14:paraId="18C8EEDE" w14:textId="019E3950" w:rsidR="68D77C21" w:rsidRPr="00F4194A" w:rsidRDefault="72CC3EFB" w:rsidP="68D77C21">
      <w:pPr>
        <w:rPr>
          <w:lang w:val="en-GB"/>
        </w:rPr>
      </w:pPr>
      <w:r w:rsidRPr="00F4194A">
        <w:rPr>
          <w:noProof/>
          <w:lang w:val="en-GB" w:eastAsia="nl-BE"/>
        </w:rPr>
        <w:drawing>
          <wp:inline distT="0" distB="0" distL="0" distR="0" wp14:anchorId="42618509" wp14:editId="58F349C0">
            <wp:extent cx="4057650" cy="3362325"/>
            <wp:effectExtent l="0" t="0" r="0" b="0"/>
            <wp:docPr id="164841762" name="Picture 16484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3362325"/>
                    </a:xfrm>
                    <a:prstGeom prst="rect">
                      <a:avLst/>
                    </a:prstGeom>
                  </pic:spPr>
                </pic:pic>
              </a:graphicData>
            </a:graphic>
          </wp:inline>
        </w:drawing>
      </w:r>
    </w:p>
    <w:p w14:paraId="32442C89" w14:textId="5A5EFECC" w:rsidR="68D77C21" w:rsidRPr="00F4194A" w:rsidRDefault="68D77C21" w:rsidP="68D77C21">
      <w:pPr>
        <w:rPr>
          <w:lang w:val="en-GB"/>
        </w:rPr>
      </w:pPr>
      <w:r w:rsidRPr="00F4194A">
        <w:rPr>
          <w:rFonts w:ascii="Constantia" w:eastAsia="Constantia" w:hAnsi="Constantia" w:cs="Constantia"/>
          <w:lang w:val="en-GB"/>
        </w:rPr>
        <w:t>Of course</w:t>
      </w:r>
      <w:r w:rsidR="36ED2D07" w:rsidRPr="00F4194A">
        <w:rPr>
          <w:rFonts w:ascii="Constantia" w:eastAsia="Constantia" w:hAnsi="Constantia" w:cs="Constantia"/>
          <w:lang w:val="en-GB"/>
        </w:rPr>
        <w:t>,</w:t>
      </w:r>
      <w:r w:rsidRPr="00F4194A">
        <w:rPr>
          <w:rFonts w:ascii="Constantia" w:eastAsia="Constantia" w:hAnsi="Constantia" w:cs="Constantia"/>
          <w:lang w:val="en-GB"/>
        </w:rPr>
        <w:t xml:space="preserve"> this JWT token has to be stored somewhere on the client side. For this we used </w:t>
      </w:r>
      <w:r w:rsidRPr="00F4194A">
        <w:rPr>
          <w:rFonts w:ascii="Constantia" w:eastAsia="Constantia" w:hAnsi="Constantia" w:cs="Constantia"/>
          <w:b/>
          <w:bCs/>
          <w:lang w:val="en-GB"/>
        </w:rPr>
        <w:t xml:space="preserve">Vuex. </w:t>
      </w:r>
      <w:r w:rsidRPr="00F4194A">
        <w:rPr>
          <w:rFonts w:ascii="Constantia" w:eastAsia="Constantia" w:hAnsi="Constantia" w:cs="Constantia"/>
          <w:lang w:val="en-GB"/>
        </w:rPr>
        <w:t>It is a state management pattern + library for Vue.js applications. It serves as a centralized store for all the components in our application, with rules ensuring that the state can only be mutated in a predictable fashion.</w:t>
      </w:r>
    </w:p>
    <w:p w14:paraId="1980FE9D" w14:textId="1465CCB8" w:rsidR="68D77C21" w:rsidRPr="00F4194A" w:rsidRDefault="68D77C21" w:rsidP="68D77C21">
      <w:pPr>
        <w:rPr>
          <w:lang w:val="en-GB"/>
        </w:rPr>
      </w:pPr>
      <w:r w:rsidRPr="00F4194A">
        <w:rPr>
          <w:rFonts w:ascii="Constantia" w:eastAsia="Constantia" w:hAnsi="Constantia" w:cs="Constantia"/>
          <w:lang w:val="en-GB"/>
        </w:rPr>
        <w:t>As soon as we want to change something about this user state, we can just call methods in this state management to either get some user data, or set data about the user.</w:t>
      </w:r>
    </w:p>
    <w:p w14:paraId="382E0080" w14:textId="33D0A326" w:rsidR="079885B7" w:rsidRPr="00F4194A" w:rsidRDefault="6AEDFDFC" w:rsidP="4E3CB1C5">
      <w:pPr>
        <w:pStyle w:val="Kop1"/>
        <w:rPr>
          <w:lang w:val="en-GB"/>
        </w:rPr>
      </w:pPr>
      <w:bookmarkStart w:id="28" w:name="_Toc122722671"/>
      <w:r w:rsidRPr="00F4194A">
        <w:rPr>
          <w:lang w:val="en-GB"/>
        </w:rPr>
        <w:lastRenderedPageBreak/>
        <w:t>Organiser</w:t>
      </w:r>
      <w:bookmarkEnd w:id="28"/>
    </w:p>
    <w:p w14:paraId="3C6929DC" w14:textId="35E87FF2" w:rsidR="0A8A9812" w:rsidRPr="00F4194A" w:rsidRDefault="0CF2BC8F" w:rsidP="64554CA6">
      <w:pPr>
        <w:rPr>
          <w:lang w:val="en-GB"/>
        </w:rPr>
      </w:pPr>
      <w:r w:rsidRPr="00F4194A">
        <w:rPr>
          <w:lang w:val="en-GB"/>
        </w:rPr>
        <w:t>Let’s begin with discussing the functionalities</w:t>
      </w:r>
      <w:r w:rsidR="1429F274" w:rsidRPr="00F4194A">
        <w:rPr>
          <w:lang w:val="en-GB"/>
        </w:rPr>
        <w:t>,</w:t>
      </w:r>
      <w:r w:rsidRPr="00F4194A">
        <w:rPr>
          <w:lang w:val="en-GB"/>
        </w:rPr>
        <w:t xml:space="preserve"> </w:t>
      </w:r>
      <w:r w:rsidR="60DF40BA" w:rsidRPr="00F4194A">
        <w:rPr>
          <w:lang w:val="en-GB"/>
        </w:rPr>
        <w:t>an organiser is able to do</w:t>
      </w:r>
      <w:r w:rsidR="4155A9BF" w:rsidRPr="00F4194A">
        <w:rPr>
          <w:lang w:val="en-GB"/>
        </w:rPr>
        <w:t xml:space="preserve">. </w:t>
      </w:r>
      <w:r w:rsidR="6EFE0588" w:rsidRPr="00F4194A">
        <w:rPr>
          <w:lang w:val="en-GB"/>
        </w:rPr>
        <w:t xml:space="preserve">So first, it has to be possible for </w:t>
      </w:r>
      <w:r w:rsidR="638F844F" w:rsidRPr="00F4194A">
        <w:rPr>
          <w:lang w:val="en-GB"/>
        </w:rPr>
        <w:t xml:space="preserve">organisers to search for </w:t>
      </w:r>
      <w:r w:rsidR="2A33B05E" w:rsidRPr="00F4194A">
        <w:rPr>
          <w:lang w:val="en-GB"/>
        </w:rPr>
        <w:t>companies/</w:t>
      </w:r>
      <w:r w:rsidR="1429F274" w:rsidRPr="00F4194A">
        <w:rPr>
          <w:lang w:val="en-GB"/>
        </w:rPr>
        <w:t>providers</w:t>
      </w:r>
      <w:r w:rsidR="5FE68694" w:rsidRPr="00F4194A">
        <w:rPr>
          <w:lang w:val="en-GB"/>
        </w:rPr>
        <w:t xml:space="preserve"> to </w:t>
      </w:r>
      <w:r w:rsidR="268AB2A3" w:rsidRPr="00F4194A">
        <w:rPr>
          <w:lang w:val="en-GB"/>
        </w:rPr>
        <w:t xml:space="preserve">rent </w:t>
      </w:r>
      <w:r w:rsidR="62D898EF" w:rsidRPr="00F4194A">
        <w:rPr>
          <w:lang w:val="en-GB"/>
        </w:rPr>
        <w:t xml:space="preserve">equipment </w:t>
      </w:r>
      <w:r w:rsidR="583D5C3E" w:rsidRPr="00F4194A">
        <w:rPr>
          <w:lang w:val="en-GB"/>
        </w:rPr>
        <w:t xml:space="preserve">from. For this </w:t>
      </w:r>
      <w:r w:rsidR="7B8F7245" w:rsidRPr="00F4194A">
        <w:rPr>
          <w:lang w:val="en-GB"/>
        </w:rPr>
        <w:t xml:space="preserve">one, the </w:t>
      </w:r>
      <w:r w:rsidR="7ABC2DBD" w:rsidRPr="00F4194A">
        <w:rPr>
          <w:lang w:val="en-GB"/>
        </w:rPr>
        <w:t xml:space="preserve">organisers </w:t>
      </w:r>
      <w:r w:rsidR="1E0E43C5" w:rsidRPr="00F4194A">
        <w:rPr>
          <w:lang w:val="en-GB"/>
        </w:rPr>
        <w:t>have to options:</w:t>
      </w:r>
      <w:r w:rsidR="13730714" w:rsidRPr="00F4194A">
        <w:rPr>
          <w:lang w:val="en-GB"/>
        </w:rPr>
        <w:t xml:space="preserve"> </w:t>
      </w:r>
      <w:r w:rsidR="080485DB" w:rsidRPr="00F4194A">
        <w:rPr>
          <w:lang w:val="en-GB"/>
        </w:rPr>
        <w:t xml:space="preserve">either they </w:t>
      </w:r>
      <w:r w:rsidR="33E7DC04" w:rsidRPr="00F4194A">
        <w:rPr>
          <w:lang w:val="en-GB"/>
        </w:rPr>
        <w:t xml:space="preserve">can </w:t>
      </w:r>
      <w:r w:rsidR="1665196F" w:rsidRPr="00F4194A">
        <w:rPr>
          <w:lang w:val="en-GB"/>
        </w:rPr>
        <w:t xml:space="preserve">look </w:t>
      </w:r>
      <w:r w:rsidR="4EA8B1E9" w:rsidRPr="00F4194A">
        <w:rPr>
          <w:lang w:val="en-GB"/>
        </w:rPr>
        <w:t>for companies/</w:t>
      </w:r>
      <w:r w:rsidR="2E48AE3D" w:rsidRPr="00F4194A">
        <w:rPr>
          <w:lang w:val="en-GB"/>
        </w:rPr>
        <w:t>providers on a map</w:t>
      </w:r>
      <w:r w:rsidR="567B7EC7" w:rsidRPr="00F4194A">
        <w:rPr>
          <w:lang w:val="en-GB"/>
        </w:rPr>
        <w:t>-</w:t>
      </w:r>
      <w:r w:rsidR="2E48AE3D" w:rsidRPr="00F4194A">
        <w:rPr>
          <w:lang w:val="en-GB"/>
        </w:rPr>
        <w:t xml:space="preserve">based </w:t>
      </w:r>
      <w:r w:rsidR="74ECDA4B" w:rsidRPr="00F4194A">
        <w:rPr>
          <w:lang w:val="en-GB"/>
        </w:rPr>
        <w:t xml:space="preserve">component or they can simply </w:t>
      </w:r>
      <w:r w:rsidR="5EE31C61" w:rsidRPr="00F4194A">
        <w:rPr>
          <w:lang w:val="en-GB"/>
        </w:rPr>
        <w:t xml:space="preserve">search for them based on </w:t>
      </w:r>
      <w:r w:rsidR="4BCB70D2" w:rsidRPr="00F4194A">
        <w:rPr>
          <w:lang w:val="en-GB"/>
        </w:rPr>
        <w:t xml:space="preserve">the </w:t>
      </w:r>
      <w:r w:rsidR="63AF05A0" w:rsidRPr="00F4194A">
        <w:rPr>
          <w:lang w:val="en-GB"/>
        </w:rPr>
        <w:t>name of the company.</w:t>
      </w:r>
      <w:r w:rsidR="567B7EC7" w:rsidRPr="00F4194A">
        <w:rPr>
          <w:lang w:val="en-GB"/>
        </w:rPr>
        <w:t xml:space="preserve"> </w:t>
      </w:r>
    </w:p>
    <w:p w14:paraId="0C49353E" w14:textId="7B437603" w:rsidR="0A8A9812" w:rsidRPr="00F4194A" w:rsidRDefault="63C3D6E4" w:rsidP="0A8A9812">
      <w:pPr>
        <w:rPr>
          <w:lang w:val="en-GB"/>
        </w:rPr>
      </w:pPr>
      <w:r w:rsidRPr="00F4194A">
        <w:rPr>
          <w:lang w:val="en-GB"/>
        </w:rPr>
        <w:t>Let’s discuss these two options</w:t>
      </w:r>
      <w:r w:rsidR="07A762AE" w:rsidRPr="00F4194A">
        <w:rPr>
          <w:lang w:val="en-GB"/>
        </w:rPr>
        <w:t>:</w:t>
      </w:r>
    </w:p>
    <w:p w14:paraId="27E14659" w14:textId="302ACCF9" w:rsidR="68D77C21" w:rsidRPr="00F4194A" w:rsidRDefault="6AEDFDFC" w:rsidP="2107AB33">
      <w:pPr>
        <w:pStyle w:val="Kop2"/>
        <w:rPr>
          <w:lang w:val="en-GB"/>
        </w:rPr>
      </w:pPr>
      <w:bookmarkStart w:id="29" w:name="_Toc122722672"/>
      <w:r w:rsidRPr="00F4194A">
        <w:rPr>
          <w:lang w:val="en-GB"/>
        </w:rPr>
        <w:t>Map-based component</w:t>
      </w:r>
      <w:bookmarkEnd w:id="29"/>
    </w:p>
    <w:p w14:paraId="7E5D34D6" w14:textId="44B20AEE" w:rsidR="2107AB33" w:rsidRPr="00F4194A" w:rsidRDefault="1BF9C05D" w:rsidP="1BF9C05D">
      <w:pPr>
        <w:rPr>
          <w:lang w:val="en-GB"/>
        </w:rPr>
      </w:pPr>
      <w:r w:rsidRPr="00F4194A">
        <w:rPr>
          <w:lang w:val="en-GB"/>
        </w:rPr>
        <w:t>For the map aspect we were planning on using the normal Leaflet library but after further research, we found out that there also exists an alternative specifically for the VueJS frontend framework namely ‘</w:t>
      </w:r>
      <w:r w:rsidRPr="00F4194A">
        <w:rPr>
          <w:b/>
          <w:bCs/>
          <w:lang w:val="en-GB"/>
        </w:rPr>
        <w:t>Vue2 Leaflet’</w:t>
      </w:r>
      <w:r w:rsidRPr="00F4194A">
        <w:rPr>
          <w:lang w:val="en-GB"/>
        </w:rPr>
        <w:t>. This library provides Vue components for Leaflet mapping components to allow simple construction of declarative maps.</w:t>
      </w:r>
    </w:p>
    <w:p w14:paraId="795A4283" w14:textId="3A3B2F2C" w:rsidR="2107AB33" w:rsidRPr="00F4194A" w:rsidRDefault="70580628" w:rsidP="4D05F021">
      <w:pPr>
        <w:rPr>
          <w:lang w:val="en-GB"/>
        </w:rPr>
      </w:pPr>
      <w:r w:rsidRPr="00F4194A">
        <w:rPr>
          <w:lang w:val="en-GB"/>
        </w:rPr>
        <w:t xml:space="preserve">Initially when the </w:t>
      </w:r>
      <w:r w:rsidR="4BEDB4AA" w:rsidRPr="00F4194A">
        <w:rPr>
          <w:lang w:val="en-GB"/>
        </w:rPr>
        <w:t xml:space="preserve">organiser </w:t>
      </w:r>
      <w:r w:rsidR="6F3FCAB1" w:rsidRPr="00F4194A">
        <w:rPr>
          <w:lang w:val="en-GB"/>
        </w:rPr>
        <w:t xml:space="preserve">is </w:t>
      </w:r>
      <w:r w:rsidR="1291E0B9" w:rsidRPr="00F4194A">
        <w:rPr>
          <w:lang w:val="en-GB"/>
        </w:rPr>
        <w:t>logged in</w:t>
      </w:r>
      <w:r w:rsidR="2D6787E2" w:rsidRPr="00F4194A">
        <w:rPr>
          <w:lang w:val="en-GB"/>
        </w:rPr>
        <w:t>,</w:t>
      </w:r>
      <w:r w:rsidR="1291E0B9" w:rsidRPr="00F4194A">
        <w:rPr>
          <w:lang w:val="en-GB"/>
        </w:rPr>
        <w:t xml:space="preserve"> they see </w:t>
      </w:r>
      <w:r w:rsidR="20F2744D" w:rsidRPr="00F4194A">
        <w:rPr>
          <w:lang w:val="en-GB"/>
        </w:rPr>
        <w:t xml:space="preserve">the map </w:t>
      </w:r>
      <w:r w:rsidR="66C35BD3" w:rsidRPr="00F4194A">
        <w:rPr>
          <w:lang w:val="en-GB"/>
        </w:rPr>
        <w:t>immediately</w:t>
      </w:r>
      <w:r w:rsidR="175DC9F8" w:rsidRPr="00F4194A">
        <w:rPr>
          <w:lang w:val="en-GB"/>
        </w:rPr>
        <w:t xml:space="preserve">, </w:t>
      </w:r>
      <w:r w:rsidR="25BE5D8C" w:rsidRPr="00F4194A">
        <w:rPr>
          <w:lang w:val="en-GB"/>
        </w:rPr>
        <w:t>additionally</w:t>
      </w:r>
      <w:r w:rsidR="5E01F606" w:rsidRPr="00F4194A">
        <w:rPr>
          <w:lang w:val="en-GB"/>
        </w:rPr>
        <w:t xml:space="preserve"> with their </w:t>
      </w:r>
      <w:r w:rsidR="01540C0E" w:rsidRPr="00F4194A">
        <w:rPr>
          <w:lang w:val="en-GB"/>
        </w:rPr>
        <w:t>current location</w:t>
      </w:r>
      <w:r w:rsidR="24A62215" w:rsidRPr="00F4194A">
        <w:rPr>
          <w:lang w:val="en-GB"/>
        </w:rPr>
        <w:t xml:space="preserve"> </w:t>
      </w:r>
      <w:r w:rsidR="12A6B1FD" w:rsidRPr="00F4194A">
        <w:rPr>
          <w:lang w:val="en-GB"/>
        </w:rPr>
        <w:t xml:space="preserve">at the </w:t>
      </w:r>
      <w:r w:rsidR="118E7686" w:rsidRPr="00F4194A">
        <w:rPr>
          <w:lang w:val="en-GB"/>
        </w:rPr>
        <w:t>centre</w:t>
      </w:r>
      <w:r w:rsidR="12A6B1FD" w:rsidRPr="00F4194A">
        <w:rPr>
          <w:lang w:val="en-GB"/>
        </w:rPr>
        <w:t xml:space="preserve"> of the </w:t>
      </w:r>
      <w:r w:rsidR="4AEA4A77" w:rsidRPr="00F4194A">
        <w:rPr>
          <w:lang w:val="en-GB"/>
        </w:rPr>
        <w:t>map.</w:t>
      </w:r>
      <w:r w:rsidR="000B56E5" w:rsidRPr="00F4194A">
        <w:rPr>
          <w:lang w:val="en-GB"/>
        </w:rPr>
        <w:t xml:space="preserve"> </w:t>
      </w:r>
      <w:r w:rsidR="00753078" w:rsidRPr="00F4194A">
        <w:rPr>
          <w:lang w:val="en-GB"/>
        </w:rPr>
        <w:t>From that point on, the user can start looking for different providers on the map.</w:t>
      </w:r>
    </w:p>
    <w:p w14:paraId="20199F55" w14:textId="213289D6" w:rsidR="001E5800" w:rsidRPr="00F4194A" w:rsidRDefault="001E5800" w:rsidP="4D05F021">
      <w:pPr>
        <w:rPr>
          <w:lang w:val="en-GB"/>
        </w:rPr>
      </w:pPr>
      <w:r w:rsidRPr="00F4194A">
        <w:rPr>
          <w:noProof/>
          <w:lang w:val="en-GB" w:eastAsia="nl-BE"/>
        </w:rPr>
        <w:drawing>
          <wp:inline distT="0" distB="0" distL="0" distR="0" wp14:anchorId="249B8040" wp14:editId="0D4E33FD">
            <wp:extent cx="3341947" cy="2962275"/>
            <wp:effectExtent l="0" t="0" r="0" b="0"/>
            <wp:docPr id="3" name="Afbeelding 3" descr="https://lh3.googleusercontent.com/NloU8o2T-6Zooz3AViYYNOZEUQ-8IiqmON4iy4UvWFZLkNf84E3Z0CnIBXCdkkNwqgOhB9fK1rlB5AqZks8N1RZSE6OJk87DgSCWM6_m8UyT1HgIzijONWX5maZO7p7lcpSp5UyIDeaez2iPRs3jocDg94CIGcXJIrLnKwKoNLfVgcjB0MeGGbF-TRfO69QN=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loU8o2T-6Zooz3AViYYNOZEUQ-8IiqmON4iy4UvWFZLkNf84E3Z0CnIBXCdkkNwqgOhB9fK1rlB5AqZks8N1RZSE6OJk87DgSCWM6_m8UyT1HgIzijONWX5maZO7p7lcpSp5UyIDeaez2iPRs3jocDg94CIGcXJIrLnKwKoNLfVgcjB0MeGGbF-TRfO69QN=n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7325" cy="2975906"/>
                    </a:xfrm>
                    <a:prstGeom prst="rect">
                      <a:avLst/>
                    </a:prstGeom>
                    <a:noFill/>
                    <a:ln>
                      <a:noFill/>
                    </a:ln>
                  </pic:spPr>
                </pic:pic>
              </a:graphicData>
            </a:graphic>
          </wp:inline>
        </w:drawing>
      </w:r>
    </w:p>
    <w:p w14:paraId="0225A0D8" w14:textId="49BCA22D" w:rsidR="005D1B78" w:rsidRPr="00F4194A" w:rsidRDefault="0044453D" w:rsidP="005D1B78">
      <w:pPr>
        <w:pStyle w:val="Kop2"/>
        <w:rPr>
          <w:lang w:val="en-GB"/>
        </w:rPr>
      </w:pPr>
      <w:bookmarkStart w:id="30" w:name="_Toc122722673"/>
      <w:r w:rsidRPr="00F4194A">
        <w:rPr>
          <w:lang w:val="en-GB"/>
        </w:rPr>
        <w:t xml:space="preserve">Nominatim </w:t>
      </w:r>
      <w:r w:rsidR="005D1B78" w:rsidRPr="00F4194A">
        <w:rPr>
          <w:lang w:val="en-GB"/>
        </w:rPr>
        <w:t>Geocoding API</w:t>
      </w:r>
      <w:r w:rsidR="00D72FBE" w:rsidRPr="00F4194A">
        <w:rPr>
          <w:lang w:val="en-GB"/>
        </w:rPr>
        <w:t xml:space="preserve"> (Web Service)</w:t>
      </w:r>
      <w:bookmarkEnd w:id="30"/>
    </w:p>
    <w:p w14:paraId="1C79527A" w14:textId="78FA9998" w:rsidR="002F6038" w:rsidRPr="00F4194A" w:rsidRDefault="001E5800" w:rsidP="005D1B78">
      <w:pPr>
        <w:rPr>
          <w:lang w:val="en-GB"/>
        </w:rPr>
      </w:pPr>
      <w:r w:rsidRPr="00F4194A">
        <w:rPr>
          <w:lang w:val="en-GB"/>
        </w:rPr>
        <w:t>The way that providers/companies get displayed on the map is by means of markers with a latitude and longitude value. As soon as users hover over the marker, they can see the name and address of that particular company displayed in a small tooltip.</w:t>
      </w:r>
    </w:p>
    <w:p w14:paraId="40E36064" w14:textId="77777777" w:rsidR="002F6038" w:rsidRPr="00F4194A" w:rsidRDefault="002F6038">
      <w:pPr>
        <w:rPr>
          <w:lang w:val="en-GB"/>
        </w:rPr>
      </w:pPr>
      <w:r w:rsidRPr="00F4194A">
        <w:rPr>
          <w:lang w:val="en-GB"/>
        </w:rPr>
        <w:br w:type="page"/>
      </w:r>
    </w:p>
    <w:p w14:paraId="7EDCA13B" w14:textId="48A273C6" w:rsidR="00F82690" w:rsidRPr="00F4194A" w:rsidRDefault="002F6038">
      <w:pPr>
        <w:rPr>
          <w:lang w:val="en-GB"/>
        </w:rPr>
      </w:pPr>
      <w:r w:rsidRPr="00F4194A">
        <w:rPr>
          <w:lang w:val="en-GB"/>
        </w:rPr>
        <w:lastRenderedPageBreak/>
        <w:t>When companies/providers register for the platform, they have to provide a real address, which is not the case with organisers; they don’t have to provide this information.</w:t>
      </w:r>
      <w:r w:rsidR="00943DE5" w:rsidRPr="00F4194A">
        <w:rPr>
          <w:lang w:val="en-GB"/>
        </w:rPr>
        <w:t xml:space="preserve"> When the map loads</w:t>
      </w:r>
      <w:r w:rsidR="00C07B2B" w:rsidRPr="00F4194A">
        <w:rPr>
          <w:lang w:val="en-GB"/>
        </w:rPr>
        <w:t>, the addresses of all the providers are retrieved from the database and by means of the geocoding API (Nominatim), they each get converted to a pair consisting of a latitude value and a longitude value.</w:t>
      </w:r>
      <w:r w:rsidR="00166D92" w:rsidRPr="00F4194A">
        <w:rPr>
          <w:lang w:val="en-GB"/>
        </w:rPr>
        <w:t xml:space="preserve"> These two values are then used to indicate where a specific company is located, which corresponds to the real address on the map.</w:t>
      </w:r>
    </w:p>
    <w:p w14:paraId="4A159745" w14:textId="316F7824" w:rsidR="00E96368" w:rsidRPr="00F4194A" w:rsidRDefault="00E96368">
      <w:pPr>
        <w:rPr>
          <w:lang w:val="en-GB"/>
        </w:rPr>
      </w:pPr>
      <w:r w:rsidRPr="00F4194A">
        <w:rPr>
          <w:noProof/>
          <w:lang w:val="en-GB" w:eastAsia="nl-BE"/>
        </w:rPr>
        <w:drawing>
          <wp:inline distT="0" distB="0" distL="0" distR="0" wp14:anchorId="4A050149" wp14:editId="0D1BD7ED">
            <wp:extent cx="3238500" cy="2855365"/>
            <wp:effectExtent l="0" t="0" r="0" b="2540"/>
            <wp:docPr id="18" name="Afbeelding 18" descr="https://lh6.googleusercontent.com/oYKkoeBFXIZ4QN4X7pqG5Ztmbdy_djzbum7N7JuZwZygqFDCgUDgwM-W-2dS2_HVGsFxpR2in4ge31cxT7BqZ-9tGjK0eGfw8NSer2NdrMlzoCIqkXYhSEm13pWgKKlq9vTia6IyCoTkq914fB2MowFf7IwtregWKV9j9YW8cn3YEeUhflCdgyk6Aa7ckXbj=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YKkoeBFXIZ4QN4X7pqG5Ztmbdy_djzbum7N7JuZwZygqFDCgUDgwM-W-2dS2_HVGsFxpR2in4ge31cxT7BqZ-9tGjK0eGfw8NSer2NdrMlzoCIqkXYhSEm13pWgKKlq9vTia6IyCoTkq914fB2MowFf7IwtregWKV9j9YW8cn3YEeUhflCdgyk6Aa7ckXbj=n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8438" cy="2864127"/>
                    </a:xfrm>
                    <a:prstGeom prst="rect">
                      <a:avLst/>
                    </a:prstGeom>
                    <a:noFill/>
                    <a:ln>
                      <a:noFill/>
                    </a:ln>
                  </pic:spPr>
                </pic:pic>
              </a:graphicData>
            </a:graphic>
          </wp:inline>
        </w:drawing>
      </w:r>
    </w:p>
    <w:p w14:paraId="003744A4" w14:textId="3AD912CE" w:rsidR="00E96368" w:rsidRPr="00F4194A" w:rsidRDefault="00E96368">
      <w:pPr>
        <w:rPr>
          <w:lang w:val="en-GB"/>
        </w:rPr>
      </w:pPr>
      <w:r w:rsidRPr="00F4194A">
        <w:rPr>
          <w:lang w:val="en-GB"/>
        </w:rPr>
        <w:t>The organiser has then the ability to click on one of these markers as well and this will redirect them to the official page of that provider which will be discussed in the provider section.</w:t>
      </w:r>
    </w:p>
    <w:p w14:paraId="3D7B0464" w14:textId="138E0014" w:rsidR="00EE4FA7" w:rsidRPr="00F4194A" w:rsidRDefault="00EE4FA7" w:rsidP="00EE4FA7">
      <w:pPr>
        <w:pStyle w:val="Kop2"/>
        <w:rPr>
          <w:lang w:val="en-GB"/>
        </w:rPr>
      </w:pPr>
      <w:bookmarkStart w:id="31" w:name="_Toc122722674"/>
      <w:r w:rsidRPr="00F4194A">
        <w:rPr>
          <w:lang w:val="en-GB"/>
        </w:rPr>
        <w:t>Search Bar</w:t>
      </w:r>
      <w:bookmarkEnd w:id="31"/>
    </w:p>
    <w:p w14:paraId="041574DA" w14:textId="29620961" w:rsidR="009E1FFC" w:rsidRPr="00F4194A" w:rsidRDefault="00EC433B" w:rsidP="00EE4FA7">
      <w:pPr>
        <w:rPr>
          <w:lang w:val="en-GB"/>
        </w:rPr>
      </w:pPr>
      <w:r w:rsidRPr="00F4194A">
        <w:rPr>
          <w:lang w:val="en-GB"/>
        </w:rPr>
        <w:t>Next, the user also has the option to search for certain providers or companies based on their name</w:t>
      </w:r>
      <w:r w:rsidR="003D1945" w:rsidRPr="00F4194A">
        <w:rPr>
          <w:lang w:val="en-GB"/>
        </w:rPr>
        <w:t>. This is very useful in case the user doesn’t exactly know where the company is located, but the name is known</w:t>
      </w:r>
      <w:r w:rsidR="00C96355" w:rsidRPr="00F4194A">
        <w:rPr>
          <w:lang w:val="en-GB"/>
        </w:rPr>
        <w:t xml:space="preserve">. One concrete feature about this functionality is that it doesn’t have to be the exact name that has to be filled in. As soon as the user types in one letter, an asynchronous </w:t>
      </w:r>
      <w:r w:rsidR="001236A1" w:rsidRPr="00F4194A">
        <w:rPr>
          <w:lang w:val="en-GB"/>
        </w:rPr>
        <w:t xml:space="preserve">request gets sent to the server and the server is going to look for all the companies or providers where the company name starts with that letter. </w:t>
      </w:r>
      <w:r w:rsidR="009E3B01" w:rsidRPr="00F4194A">
        <w:rPr>
          <w:lang w:val="en-GB"/>
        </w:rPr>
        <w:t>If the user then even types more characters, the search is going to be more detailed. The more characters are filled in, the more precise, the search results will be.</w:t>
      </w:r>
      <w:r w:rsidR="009E1FFC" w:rsidRPr="00F4194A">
        <w:rPr>
          <w:lang w:val="en-GB"/>
        </w:rPr>
        <w:t xml:space="preserve"> Underneath is a visual overview of how it works.</w:t>
      </w:r>
    </w:p>
    <w:p w14:paraId="5CF3D7BA" w14:textId="3B423610" w:rsidR="003439BE" w:rsidRPr="00F4194A" w:rsidRDefault="003439BE" w:rsidP="00EE4FA7">
      <w:pPr>
        <w:rPr>
          <w:lang w:val="en-GB"/>
        </w:rPr>
      </w:pPr>
      <w:r w:rsidRPr="00F4194A">
        <w:rPr>
          <w:noProof/>
          <w:lang w:val="en-GB" w:eastAsia="nl-BE"/>
        </w:rPr>
        <w:drawing>
          <wp:inline distT="0" distB="0" distL="0" distR="0" wp14:anchorId="7620DEB3" wp14:editId="57833C34">
            <wp:extent cx="5274310" cy="1343660"/>
            <wp:effectExtent l="0" t="0" r="254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43660"/>
                    </a:xfrm>
                    <a:prstGeom prst="rect">
                      <a:avLst/>
                    </a:prstGeom>
                  </pic:spPr>
                </pic:pic>
              </a:graphicData>
            </a:graphic>
          </wp:inline>
        </w:drawing>
      </w:r>
    </w:p>
    <w:p w14:paraId="60A9754C" w14:textId="4529CFDC" w:rsidR="003439BE" w:rsidRPr="00F4194A" w:rsidRDefault="008F7309" w:rsidP="00EE4FA7">
      <w:pPr>
        <w:rPr>
          <w:lang w:val="en-GB"/>
        </w:rPr>
      </w:pPr>
      <w:r w:rsidRPr="00F4194A">
        <w:rPr>
          <w:lang w:val="en-GB"/>
        </w:rPr>
        <w:lastRenderedPageBreak/>
        <w:t>The companies along with a picture and their name get displayed in a card-like component. Only the first then results get sent back by the server.</w:t>
      </w:r>
    </w:p>
    <w:p w14:paraId="3F9A3BEE" w14:textId="40CEC9FD" w:rsidR="004A1DB1" w:rsidRPr="00F4194A" w:rsidRDefault="004A1DB1" w:rsidP="004A1DB1">
      <w:pPr>
        <w:pStyle w:val="Kop2"/>
        <w:rPr>
          <w:lang w:val="en-GB"/>
        </w:rPr>
      </w:pPr>
      <w:bookmarkStart w:id="32" w:name="_Toc122722675"/>
      <w:r w:rsidRPr="00F4194A">
        <w:rPr>
          <w:lang w:val="en-GB"/>
        </w:rPr>
        <w:t>Profile Page</w:t>
      </w:r>
      <w:bookmarkEnd w:id="32"/>
    </w:p>
    <w:p w14:paraId="6A00EE9C" w14:textId="6B3A9B45" w:rsidR="004A1DB1" w:rsidRPr="00F4194A" w:rsidRDefault="004A1DB1" w:rsidP="004A1DB1">
      <w:pPr>
        <w:rPr>
          <w:lang w:val="en-GB"/>
        </w:rPr>
      </w:pPr>
      <w:r w:rsidRPr="00F4194A">
        <w:rPr>
          <w:lang w:val="en-GB"/>
        </w:rPr>
        <w:t>Every user in the system has the ability to consult their user data that they provided in the registration form.</w:t>
      </w:r>
      <w:r w:rsidR="006F1E17" w:rsidRPr="00F4194A">
        <w:rPr>
          <w:lang w:val="en-GB"/>
        </w:rPr>
        <w:t xml:space="preserve"> This page is divided in three columns.</w:t>
      </w:r>
    </w:p>
    <w:p w14:paraId="3C65AA99" w14:textId="5E884326" w:rsidR="000E6065" w:rsidRPr="00F4194A" w:rsidRDefault="000E6065" w:rsidP="00CB585E">
      <w:pPr>
        <w:pStyle w:val="Lijstalinea"/>
        <w:numPr>
          <w:ilvl w:val="0"/>
          <w:numId w:val="20"/>
        </w:numPr>
        <w:ind w:left="714" w:hanging="357"/>
        <w:contextualSpacing w:val="0"/>
        <w:rPr>
          <w:lang w:val="en-GB"/>
        </w:rPr>
      </w:pPr>
      <w:r w:rsidRPr="00F4194A">
        <w:rPr>
          <w:lang w:val="en-GB"/>
        </w:rPr>
        <w:t xml:space="preserve">The left section contains the profile avatar of the user along with </w:t>
      </w:r>
      <w:r w:rsidR="005712F3" w:rsidRPr="00F4194A">
        <w:rPr>
          <w:lang w:val="en-GB"/>
        </w:rPr>
        <w:t>the email address of the user and the name. It is possible to toggle between different pre-set avatar pictures.</w:t>
      </w:r>
      <w:r w:rsidR="00D64A14" w:rsidRPr="00F4194A">
        <w:rPr>
          <w:lang w:val="en-GB"/>
        </w:rPr>
        <w:t xml:space="preserve"> There are four pictures in total.</w:t>
      </w:r>
    </w:p>
    <w:p w14:paraId="662DC109" w14:textId="7AB57F11" w:rsidR="00CB585E" w:rsidRPr="00F4194A" w:rsidRDefault="00CB585E" w:rsidP="00CB585E">
      <w:pPr>
        <w:pStyle w:val="Lijstalinea"/>
        <w:numPr>
          <w:ilvl w:val="0"/>
          <w:numId w:val="20"/>
        </w:numPr>
        <w:ind w:left="714" w:hanging="357"/>
        <w:contextualSpacing w:val="0"/>
        <w:rPr>
          <w:lang w:val="en-GB"/>
        </w:rPr>
      </w:pPr>
      <w:r w:rsidRPr="00F4194A">
        <w:rPr>
          <w:lang w:val="en-GB"/>
        </w:rPr>
        <w:t>In the middle section, the user data is presented, which can be modified by the user itself.</w:t>
      </w:r>
    </w:p>
    <w:p w14:paraId="5B2D7A31" w14:textId="663FFBB4" w:rsidR="00CB585E" w:rsidRDefault="00CB585E" w:rsidP="00CB585E">
      <w:pPr>
        <w:pStyle w:val="Lijstalinea"/>
        <w:numPr>
          <w:ilvl w:val="0"/>
          <w:numId w:val="20"/>
        </w:numPr>
        <w:ind w:left="714" w:hanging="357"/>
        <w:contextualSpacing w:val="0"/>
        <w:rPr>
          <w:lang w:val="en-GB"/>
        </w:rPr>
      </w:pPr>
      <w:r w:rsidRPr="00F4194A">
        <w:rPr>
          <w:lang w:val="en-GB"/>
        </w:rPr>
        <w:t>The right most section is reserved for a wish list. This functionality is described in the wish list section.</w:t>
      </w:r>
    </w:p>
    <w:p w14:paraId="3FA80FA4" w14:textId="323103AA" w:rsidR="00002780" w:rsidRPr="00002780" w:rsidRDefault="00002780" w:rsidP="00002780">
      <w:pPr>
        <w:rPr>
          <w:lang w:val="en-GB"/>
        </w:rPr>
      </w:pPr>
      <w:r>
        <w:rPr>
          <w:lang w:val="en-GB"/>
        </w:rPr>
        <w:t>One important thing to mention here is that the user data is not retrieved from the database yet when the user logs in to their account. This is only done when the user navigates to this page. The first time, this data is queried from the database but after that, this data gets stored in central storage (Vuex)</w:t>
      </w:r>
      <w:r w:rsidR="00563EC4">
        <w:rPr>
          <w:lang w:val="en-GB"/>
        </w:rPr>
        <w:t>.</w:t>
      </w:r>
    </w:p>
    <w:p w14:paraId="67D6F1F5" w14:textId="26539063" w:rsidR="00823B21" w:rsidRPr="00F4194A" w:rsidRDefault="00823B21" w:rsidP="00823B21">
      <w:pPr>
        <w:pStyle w:val="Kop2"/>
        <w:rPr>
          <w:lang w:val="en-GB"/>
        </w:rPr>
      </w:pPr>
      <w:bookmarkStart w:id="33" w:name="_Toc122722676"/>
      <w:r w:rsidRPr="00F4194A">
        <w:rPr>
          <w:lang w:val="en-GB"/>
        </w:rPr>
        <w:t>Review system</w:t>
      </w:r>
      <w:bookmarkEnd w:id="33"/>
    </w:p>
    <w:p w14:paraId="6F4ADED5" w14:textId="397B1F3D" w:rsidR="00823B21" w:rsidRPr="00F4194A" w:rsidRDefault="00823B21" w:rsidP="00823B21">
      <w:pPr>
        <w:rPr>
          <w:lang w:val="en-GB"/>
        </w:rPr>
      </w:pPr>
      <w:r w:rsidRPr="00F4194A">
        <w:rPr>
          <w:lang w:val="en-GB"/>
        </w:rPr>
        <w:t>If organisers are interested in the services of some particular company, they can contact that company by means of a telephone number or an email address. The further interaction between organiser and provider is not handled over this site, but could be a nice extra functionality</w:t>
      </w:r>
      <w:r w:rsidR="000A4182" w:rsidRPr="00F4194A">
        <w:rPr>
          <w:lang w:val="en-GB"/>
        </w:rPr>
        <w:t>. As soon as the contact between organiser and provider is over and the interaction is fully taken care of, it is possible for the organiser to leave a small review about the articles offered by the company and/or how the interaction between the two went.</w:t>
      </w:r>
    </w:p>
    <w:p w14:paraId="0B831A80" w14:textId="5CF47095" w:rsidR="000941A5" w:rsidRPr="00F4194A" w:rsidRDefault="000941A5" w:rsidP="00823B21">
      <w:pPr>
        <w:rPr>
          <w:lang w:val="en-GB"/>
        </w:rPr>
      </w:pPr>
      <w:r w:rsidRPr="00F4194A">
        <w:rPr>
          <w:lang w:val="en-GB"/>
        </w:rPr>
        <w:t>The way, the user can place a review is by going to the official page of a provider and by clicking on the ‘place review’ button. When clicked on that button, the following dialog pops up.</w:t>
      </w:r>
    </w:p>
    <w:p w14:paraId="5336D0A9" w14:textId="50598776" w:rsidR="00F4194A" w:rsidRPr="00F4194A" w:rsidRDefault="00F4194A" w:rsidP="00823B21">
      <w:pPr>
        <w:rPr>
          <w:lang w:val="en-GB"/>
        </w:rPr>
      </w:pPr>
      <w:r w:rsidRPr="00F4194A">
        <w:rPr>
          <w:noProof/>
          <w:lang w:val="en-GB" w:eastAsia="nl-BE"/>
        </w:rPr>
        <w:drawing>
          <wp:inline distT="0" distB="0" distL="0" distR="0" wp14:anchorId="0486E3EB" wp14:editId="153451EA">
            <wp:extent cx="2548870" cy="1594936"/>
            <wp:effectExtent l="0" t="0" r="4445" b="5715"/>
            <wp:docPr id="22" name="Afbeelding 22" descr="https://lh5.googleusercontent.com/o42yPnht5mpbJC7LBasCethAC_XPRrXpPg8uEz98SceklHENEvGX46M655pj9bhXVDJZlfr05xSExKqB5RHgK2TB4GfytWt5ImZv-AjqEu2SijH8DCMUrt8IPIkYerMPJFAOLksKZfDXW6W1c7j797HYHJaKkzU3GsZ_4W0P3WM5LBsheX5_kxNJyg-I9Yxb=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42yPnht5mpbJC7LBasCethAC_XPRrXpPg8uEz98SceklHENEvGX46M655pj9bhXVDJZlfr05xSExKqB5RHgK2TB4GfytWt5ImZv-AjqEu2SijH8DCMUrt8IPIkYerMPJFAOLksKZfDXW6W1c7j797HYHJaKkzU3GsZ_4W0P3WM5LBsheX5_kxNJyg-I9Yxb=n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4171" cy="1604511"/>
                    </a:xfrm>
                    <a:prstGeom prst="rect">
                      <a:avLst/>
                    </a:prstGeom>
                    <a:noFill/>
                    <a:ln>
                      <a:noFill/>
                    </a:ln>
                  </pic:spPr>
                </pic:pic>
              </a:graphicData>
            </a:graphic>
          </wp:inline>
        </w:drawing>
      </w:r>
      <w:r w:rsidRPr="00F4194A">
        <w:rPr>
          <w:lang w:val="en-GB"/>
        </w:rPr>
        <w:t xml:space="preserve"> </w:t>
      </w:r>
      <w:r w:rsidRPr="00F4194A">
        <w:rPr>
          <w:noProof/>
          <w:lang w:val="en-GB" w:eastAsia="nl-BE"/>
        </w:rPr>
        <w:drawing>
          <wp:inline distT="0" distB="0" distL="0" distR="0" wp14:anchorId="3B904A9F" wp14:editId="12D6CAC2">
            <wp:extent cx="2562225" cy="1595060"/>
            <wp:effectExtent l="0" t="0" r="0" b="5715"/>
            <wp:docPr id="23" name="Afbeelding 23" descr="https://lh4.googleusercontent.com/3Suent-geYMZHqzQmKLH9EW-4KG61dnEWPMD7xhufX0xaN9w727Hh9aLDLPoWwtPvbBF2gdEAVvjYbScGIYSRQ6yEoy2oVyjp6I6rPW9VKeuidGRxYFhpOFrWxSTDi_951pehxclQwwS-W_sGzZnyZq37I3_5zLA2CI_OJmTndghde_uXpg0lOA1I-RvqpPs=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3Suent-geYMZHqzQmKLH9EW-4KG61dnEWPMD7xhufX0xaN9w727Hh9aLDLPoWwtPvbBF2gdEAVvjYbScGIYSRQ6yEoy2oVyjp6I6rPW9VKeuidGRxYFhpOFrWxSTDi_951pehxclQwwS-W_sGzZnyZq37I3_5zLA2CI_OJmTndghde_uXpg0lOA1I-RvqpPs=n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4083" cy="1602442"/>
                    </a:xfrm>
                    <a:prstGeom prst="rect">
                      <a:avLst/>
                    </a:prstGeom>
                    <a:noFill/>
                    <a:ln>
                      <a:noFill/>
                    </a:ln>
                  </pic:spPr>
                </pic:pic>
              </a:graphicData>
            </a:graphic>
          </wp:inline>
        </w:drawing>
      </w:r>
    </w:p>
    <w:p w14:paraId="434609B0" w14:textId="3663EC3D" w:rsidR="00711A4E" w:rsidRDefault="00F4194A">
      <w:pPr>
        <w:rPr>
          <w:lang w:val="en-GB"/>
        </w:rPr>
      </w:pPr>
      <w:r w:rsidRPr="00F4194A">
        <w:rPr>
          <w:lang w:val="en-GB"/>
        </w:rPr>
        <w:t>It is then possible to write the personalized review by choosing an amount of stars</w:t>
      </w:r>
      <w:r>
        <w:rPr>
          <w:lang w:val="en-GB"/>
        </w:rPr>
        <w:t xml:space="preserve"> followed by a short message (max 50 characters). It is not possible to place a review when one of the values are empty.</w:t>
      </w:r>
    </w:p>
    <w:p w14:paraId="48540996" w14:textId="7C79683E" w:rsidR="00711A4E" w:rsidRDefault="00055DD3" w:rsidP="00823B21">
      <w:pPr>
        <w:rPr>
          <w:lang w:val="en-GB"/>
        </w:rPr>
      </w:pPr>
      <w:r>
        <w:rPr>
          <w:lang w:val="en-GB"/>
        </w:rPr>
        <w:lastRenderedPageBreak/>
        <w:t>When a certain organiser has written a review about a particular company, this review becomes visible for every other organiser and company/provider. The public reviews of every user can be found underneath the search bar and they look like follows.</w:t>
      </w:r>
    </w:p>
    <w:p w14:paraId="1AA59C67" w14:textId="4583F18C" w:rsidR="009F5127" w:rsidRDefault="009F5127" w:rsidP="00823B21">
      <w:pPr>
        <w:rPr>
          <w:lang w:val="en-GB"/>
        </w:rPr>
      </w:pPr>
      <w:r>
        <w:rPr>
          <w:noProof/>
          <w:lang w:val="nl-BE" w:eastAsia="nl-BE"/>
        </w:rPr>
        <w:drawing>
          <wp:inline distT="0" distB="0" distL="0" distR="0" wp14:anchorId="62A4F4C5" wp14:editId="2852E70C">
            <wp:extent cx="5274310" cy="3711796"/>
            <wp:effectExtent l="0" t="0" r="2540" b="3175"/>
            <wp:docPr id="24" name="Afbeelding 24" descr="https://lh6.googleusercontent.com/3mNbl5_1iJDUeApqWaAmTAMRc7F8Aq8KrunHXPVQjYTqC5tfBPzVEMc_SGxY0vtu-w_p8H67nHFDG15HVFMRupd85b0qU0OCo947AA-3AKq9JuJ_eG_KCPMKcH0bspAdUyk-HwWBVCtenLKaRCNb-4qGdebMNzTXcAmwcBHiCTJ3B1igfVw1iRgwAOAbhjnV=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3mNbl5_1iJDUeApqWaAmTAMRc7F8Aq8KrunHXPVQjYTqC5tfBPzVEMc_SGxY0vtu-w_p8H67nHFDG15HVFMRupd85b0qU0OCo947AA-3AKq9JuJ_eG_KCPMKcH0bspAdUyk-HwWBVCtenLKaRCNb-4qGdebMNzTXcAmwcBHiCTJ3B1igfVw1iRgwAOAbhjnV=n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711796"/>
                    </a:xfrm>
                    <a:prstGeom prst="rect">
                      <a:avLst/>
                    </a:prstGeom>
                    <a:noFill/>
                    <a:ln>
                      <a:noFill/>
                    </a:ln>
                  </pic:spPr>
                </pic:pic>
              </a:graphicData>
            </a:graphic>
          </wp:inline>
        </w:drawing>
      </w:r>
    </w:p>
    <w:p w14:paraId="0F7684C3" w14:textId="6D8240F8" w:rsidR="009F5127" w:rsidRDefault="00302974" w:rsidP="00302974">
      <w:pPr>
        <w:pStyle w:val="Kop2"/>
        <w:rPr>
          <w:lang w:val="en-GB"/>
        </w:rPr>
      </w:pPr>
      <w:bookmarkStart w:id="34" w:name="_Toc122722677"/>
      <w:r>
        <w:rPr>
          <w:lang w:val="en-GB"/>
        </w:rPr>
        <w:t>Product wish list</w:t>
      </w:r>
      <w:bookmarkEnd w:id="34"/>
    </w:p>
    <w:p w14:paraId="44F7B25C" w14:textId="1F01CFE1" w:rsidR="00302974" w:rsidRDefault="00302974" w:rsidP="00302974">
      <w:pPr>
        <w:rPr>
          <w:lang w:val="en-GB"/>
        </w:rPr>
      </w:pPr>
      <w:r>
        <w:rPr>
          <w:lang w:val="en-GB"/>
        </w:rPr>
        <w:t>Finally, one last functionality that got quickly implemented is the idea of a wish list for the organisers which already got mentioned in the profile section.</w:t>
      </w:r>
      <w:r w:rsidR="006413DF">
        <w:rPr>
          <w:lang w:val="en-GB"/>
        </w:rPr>
        <w:t xml:space="preserve"> The general idea is that organisers have to plan events and they need certain equipment but the list of equipment is probably very long, so it would be useful for them if they could keep a list of noted articles they’ve already chosen from a company. This is where this product wish list comes into play.</w:t>
      </w:r>
    </w:p>
    <w:p w14:paraId="3FB9CE5A" w14:textId="562E16F4" w:rsidR="00541E11" w:rsidRDefault="00BC15E7" w:rsidP="00302974">
      <w:pPr>
        <w:rPr>
          <w:lang w:val="en-GB"/>
        </w:rPr>
      </w:pPr>
      <w:r>
        <w:rPr>
          <w:lang w:val="en-GB"/>
        </w:rPr>
        <w:t xml:space="preserve">This is done by navigating to the company page and clicking on the ‘Add to wish list’ button on an article list item whereafter this article gets added to the wish list on profile page. Obviously it would also be useful if </w:t>
      </w:r>
      <w:r w:rsidR="009679C9">
        <w:rPr>
          <w:lang w:val="en-GB"/>
        </w:rPr>
        <w:t>they could modify and delete these products but since the time limited us, it could not be implemented anymore.</w:t>
      </w:r>
    </w:p>
    <w:p w14:paraId="597E88B4" w14:textId="2C4109F1" w:rsidR="00312496" w:rsidRDefault="00541E11" w:rsidP="00302974">
      <w:pPr>
        <w:rPr>
          <w:lang w:val="en-GB"/>
        </w:rPr>
      </w:pPr>
      <w:r w:rsidRPr="00541E11">
        <w:rPr>
          <w:lang w:val="en-GB"/>
        </w:rPr>
        <w:lastRenderedPageBreak/>
        <w:drawing>
          <wp:inline distT="0" distB="0" distL="0" distR="0" wp14:anchorId="56E33905" wp14:editId="122EE62D">
            <wp:extent cx="5274310" cy="2898775"/>
            <wp:effectExtent l="0" t="0" r="254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8775"/>
                    </a:xfrm>
                    <a:prstGeom prst="rect">
                      <a:avLst/>
                    </a:prstGeom>
                  </pic:spPr>
                </pic:pic>
              </a:graphicData>
            </a:graphic>
          </wp:inline>
        </w:drawing>
      </w:r>
    </w:p>
    <w:p w14:paraId="562721DD" w14:textId="6BCED30A" w:rsidR="00541E11" w:rsidRDefault="00541E11" w:rsidP="00302974">
      <w:pPr>
        <w:rPr>
          <w:lang w:val="en-GB"/>
        </w:rPr>
      </w:pPr>
      <w:r>
        <w:rPr>
          <w:lang w:val="en-GB"/>
        </w:rPr>
        <w:t>In this example, the user looks for the ‘Wattson NV’ company. After this the ‘View Company’ button can be clicked whereafter you land on the following page:</w:t>
      </w:r>
    </w:p>
    <w:p w14:paraId="78830ACF" w14:textId="3E62DF93" w:rsidR="00541E11" w:rsidRDefault="00541E11" w:rsidP="00302974">
      <w:pPr>
        <w:rPr>
          <w:lang w:val="en-GB"/>
        </w:rPr>
      </w:pPr>
      <w:r w:rsidRPr="00541E11">
        <w:rPr>
          <w:lang w:val="en-GB"/>
        </w:rPr>
        <w:drawing>
          <wp:inline distT="0" distB="0" distL="0" distR="0" wp14:anchorId="7227D6C0" wp14:editId="661DDB50">
            <wp:extent cx="5274310" cy="2750820"/>
            <wp:effectExtent l="19050" t="19050" r="21590" b="1143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0820"/>
                    </a:xfrm>
                    <a:prstGeom prst="rect">
                      <a:avLst/>
                    </a:prstGeom>
                    <a:ln>
                      <a:solidFill>
                        <a:schemeClr val="tx1"/>
                      </a:solidFill>
                    </a:ln>
                  </pic:spPr>
                </pic:pic>
              </a:graphicData>
            </a:graphic>
          </wp:inline>
        </w:drawing>
      </w:r>
    </w:p>
    <w:p w14:paraId="54D022E8" w14:textId="7B9F3ECD" w:rsidR="00541E11" w:rsidRDefault="00541E11" w:rsidP="00302974">
      <w:pPr>
        <w:rPr>
          <w:lang w:val="en-GB"/>
        </w:rPr>
      </w:pPr>
      <w:r>
        <w:rPr>
          <w:lang w:val="en-GB"/>
        </w:rPr>
        <w:t>On this page, the user gets to see all the details about that particular company including their articles and their reviews from other users. Next the user can click the ‘Add to wish list’ button to add that particular product to their wish list.</w:t>
      </w:r>
    </w:p>
    <w:p w14:paraId="273928A6" w14:textId="1826A82F" w:rsidR="00FF2C75" w:rsidRDefault="00FF2C75" w:rsidP="00302974">
      <w:pPr>
        <w:rPr>
          <w:lang w:val="en-GB"/>
        </w:rPr>
      </w:pPr>
      <w:r>
        <w:rPr>
          <w:lang w:val="en-GB"/>
        </w:rPr>
        <w:t>When the user navigates back to their profile page, they get to see their added products along with their details.</w:t>
      </w:r>
    </w:p>
    <w:p w14:paraId="2FDE100E" w14:textId="369AA5DB" w:rsidR="00FF2C75" w:rsidRPr="00302974" w:rsidRDefault="00FF2C75" w:rsidP="00302974">
      <w:pPr>
        <w:rPr>
          <w:lang w:val="en-GB"/>
        </w:rPr>
      </w:pPr>
      <w:r w:rsidRPr="00FF2C75">
        <w:rPr>
          <w:lang w:val="en-GB"/>
        </w:rPr>
        <w:lastRenderedPageBreak/>
        <w:drawing>
          <wp:inline distT="0" distB="0" distL="0" distR="0" wp14:anchorId="65D999B3" wp14:editId="1B4F0096">
            <wp:extent cx="5274310" cy="3148965"/>
            <wp:effectExtent l="19050" t="19050" r="21590" b="1333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48965"/>
                    </a:xfrm>
                    <a:prstGeom prst="rect">
                      <a:avLst/>
                    </a:prstGeom>
                    <a:ln>
                      <a:solidFill>
                        <a:schemeClr val="tx1"/>
                      </a:solidFill>
                    </a:ln>
                  </pic:spPr>
                </pic:pic>
              </a:graphicData>
            </a:graphic>
          </wp:inline>
        </w:drawing>
      </w:r>
    </w:p>
    <w:p w14:paraId="07A6060D" w14:textId="567B756D" w:rsidR="003B4C9A" w:rsidRPr="00F4194A" w:rsidRDefault="6AEDFDFC" w:rsidP="003B4C9A">
      <w:pPr>
        <w:pStyle w:val="Kop1"/>
        <w:rPr>
          <w:lang w:val="en-GB"/>
        </w:rPr>
      </w:pPr>
      <w:bookmarkStart w:id="35" w:name="_Toc588830399"/>
      <w:bookmarkStart w:id="36" w:name="_Toc1325930855"/>
      <w:bookmarkStart w:id="37" w:name="_Toc122722678"/>
      <w:r w:rsidRPr="00F4194A">
        <w:rPr>
          <w:lang w:val="en-GB"/>
        </w:rPr>
        <w:t>Provider</w:t>
      </w:r>
      <w:bookmarkEnd w:id="35"/>
      <w:bookmarkEnd w:id="36"/>
      <w:bookmarkEnd w:id="37"/>
    </w:p>
    <w:p w14:paraId="5AA58745" w14:textId="1480EEF8" w:rsidR="003B4C9A" w:rsidRPr="00F4194A" w:rsidRDefault="3624310F" w:rsidP="003B4C9A">
      <w:pPr>
        <w:pStyle w:val="Kop3"/>
        <w:rPr>
          <w:lang w:val="en-GB"/>
        </w:rPr>
      </w:pPr>
      <w:bookmarkStart w:id="38" w:name="_Toc1490691804"/>
      <w:bookmarkStart w:id="39" w:name="_Toc1988512333"/>
      <w:bookmarkStart w:id="40" w:name="_Toc122722679"/>
      <w:r w:rsidRPr="00F4194A">
        <w:rPr>
          <w:lang w:val="en-GB"/>
        </w:rPr>
        <w:t>Scrollable inventory</w:t>
      </w:r>
      <w:bookmarkEnd w:id="38"/>
      <w:bookmarkEnd w:id="39"/>
      <w:r w:rsidRPr="00F4194A">
        <w:rPr>
          <w:lang w:val="en-GB"/>
        </w:rPr>
        <w:t xml:space="preserve"> with search bar</w:t>
      </w:r>
      <w:bookmarkEnd w:id="40"/>
    </w:p>
    <w:p w14:paraId="13AEC208" w14:textId="1E2632DD" w:rsidR="003B4C9A" w:rsidRPr="00F4194A" w:rsidRDefault="003B4C9A" w:rsidP="003B4C9A">
      <w:pPr>
        <w:rPr>
          <w:lang w:val="en-GB"/>
        </w:rPr>
      </w:pPr>
      <w:r w:rsidRPr="00F4194A">
        <w:rPr>
          <w:lang w:val="en-GB"/>
        </w:rPr>
        <w:t xml:space="preserve">It is necessary </w:t>
      </w:r>
      <w:r w:rsidR="00185662" w:rsidRPr="00F4194A">
        <w:rPr>
          <w:lang w:val="en-GB"/>
        </w:rPr>
        <w:t xml:space="preserve">for the providers to be able to </w:t>
      </w:r>
      <w:r w:rsidR="00F61BD3" w:rsidRPr="00F4194A">
        <w:rPr>
          <w:lang w:val="en-GB"/>
        </w:rPr>
        <w:t xml:space="preserve">have a clear overview of their products. </w:t>
      </w:r>
      <w:r w:rsidR="00831E98" w:rsidRPr="00F4194A">
        <w:rPr>
          <w:lang w:val="en-GB"/>
        </w:rPr>
        <w:t>They can see the name, price and short description of the product</w:t>
      </w:r>
      <w:r w:rsidR="002167A2" w:rsidRPr="00F4194A">
        <w:rPr>
          <w:lang w:val="en-GB"/>
        </w:rPr>
        <w:t xml:space="preserve">. </w:t>
      </w:r>
      <w:r w:rsidR="00C43C59" w:rsidRPr="00F4194A">
        <w:rPr>
          <w:lang w:val="en-GB"/>
        </w:rPr>
        <w:t xml:space="preserve">To navigate easily to a certain article, the </w:t>
      </w:r>
      <w:r w:rsidR="2F806B05" w:rsidRPr="00F4194A">
        <w:rPr>
          <w:lang w:val="en-GB"/>
        </w:rPr>
        <w:t>provider</w:t>
      </w:r>
      <w:r w:rsidR="00C43C59" w:rsidRPr="00F4194A">
        <w:rPr>
          <w:lang w:val="en-GB"/>
        </w:rPr>
        <w:t xml:space="preserve"> can use the search bar </w:t>
      </w:r>
      <w:r w:rsidR="00BB6E35" w:rsidRPr="00F4194A">
        <w:rPr>
          <w:lang w:val="en-GB"/>
        </w:rPr>
        <w:t xml:space="preserve">or the </w:t>
      </w:r>
      <w:r w:rsidR="007C0E1B" w:rsidRPr="00F4194A">
        <w:rPr>
          <w:lang w:val="en-GB"/>
        </w:rPr>
        <w:t>filters</w:t>
      </w:r>
      <w:r w:rsidR="00F1111B" w:rsidRPr="00F4194A">
        <w:rPr>
          <w:lang w:val="en-GB"/>
        </w:rPr>
        <w:t xml:space="preserve"> (based on price)</w:t>
      </w:r>
      <w:r w:rsidR="00050FAE" w:rsidRPr="00F4194A">
        <w:rPr>
          <w:lang w:val="en-GB"/>
        </w:rPr>
        <w:t xml:space="preserve">. </w:t>
      </w:r>
    </w:p>
    <w:p w14:paraId="1407C264" w14:textId="1E2632DD" w:rsidR="009A1900" w:rsidRPr="00F4194A" w:rsidRDefault="00B35725" w:rsidP="006F1B2A">
      <w:pPr>
        <w:rPr>
          <w:lang w:val="en-GB"/>
        </w:rPr>
      </w:pPr>
      <w:r w:rsidRPr="00F4194A">
        <w:rPr>
          <w:noProof/>
          <w:lang w:val="en-GB" w:eastAsia="nl-BE"/>
        </w:rPr>
        <w:lastRenderedPageBreak/>
        <w:drawing>
          <wp:inline distT="0" distB="0" distL="0" distR="0" wp14:anchorId="016CFA96" wp14:editId="48794FBE">
            <wp:extent cx="4991102" cy="4023646"/>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pic:nvPicPr>
                  <pic:blipFill>
                    <a:blip r:embed="rId31">
                      <a:extLst>
                        <a:ext uri="{28A0092B-C50C-407E-A947-70E740481C1C}">
                          <a14:useLocalDpi xmlns:a14="http://schemas.microsoft.com/office/drawing/2010/main" val="0"/>
                        </a:ext>
                      </a:extLst>
                    </a:blip>
                    <a:stretch>
                      <a:fillRect/>
                    </a:stretch>
                  </pic:blipFill>
                  <pic:spPr>
                    <a:xfrm>
                      <a:off x="0" y="0"/>
                      <a:ext cx="4991102" cy="4023646"/>
                    </a:xfrm>
                    <a:prstGeom prst="rect">
                      <a:avLst/>
                    </a:prstGeom>
                  </pic:spPr>
                </pic:pic>
              </a:graphicData>
            </a:graphic>
          </wp:inline>
        </w:drawing>
      </w:r>
    </w:p>
    <w:p w14:paraId="162B117E" w14:textId="1E2632DD" w:rsidR="006F1B2A" w:rsidRPr="00F4194A" w:rsidRDefault="6AEDFDFC" w:rsidP="006F1B2A">
      <w:pPr>
        <w:pStyle w:val="Kop3"/>
        <w:rPr>
          <w:lang w:val="en-GB"/>
        </w:rPr>
      </w:pPr>
      <w:bookmarkStart w:id="41" w:name="_Toc122722680"/>
      <w:r w:rsidRPr="00F4194A">
        <w:rPr>
          <w:lang w:val="en-GB"/>
        </w:rPr>
        <w:t>Add articles</w:t>
      </w:r>
      <w:bookmarkEnd w:id="41"/>
    </w:p>
    <w:p w14:paraId="572544E5" w14:textId="1E2632DD" w:rsidR="009A1900" w:rsidRPr="00F4194A" w:rsidRDefault="009A1900" w:rsidP="009A1900">
      <w:pPr>
        <w:rPr>
          <w:lang w:val="en-GB"/>
        </w:rPr>
      </w:pPr>
      <w:r w:rsidRPr="00F4194A">
        <w:rPr>
          <w:lang w:val="en-GB"/>
        </w:rPr>
        <w:t>The provider can add a new article at any given time, by filling in an easy form. They need to define the name, description, price and details of the product. The description is used for a small explanation what the products does, and the details are for listing the specifications of the product (weight, size, energy label, …).</w:t>
      </w:r>
      <w:r w:rsidR="003D30FF" w:rsidRPr="00F4194A">
        <w:rPr>
          <w:lang w:val="en-GB"/>
        </w:rPr>
        <w:t xml:space="preserve"> The provider can also choose</w:t>
      </w:r>
      <w:r w:rsidR="00EF480F" w:rsidRPr="00F4194A">
        <w:rPr>
          <w:lang w:val="en-GB"/>
        </w:rPr>
        <w:t xml:space="preserve"> an image of the product, to make it more visu</w:t>
      </w:r>
      <w:r w:rsidR="00913003" w:rsidRPr="00F4194A">
        <w:rPr>
          <w:lang w:val="en-GB"/>
        </w:rPr>
        <w:t xml:space="preserve">al to the organizers. Due to the lack of support </w:t>
      </w:r>
      <w:r w:rsidR="004D3E44" w:rsidRPr="00F4194A">
        <w:rPr>
          <w:lang w:val="en-GB"/>
        </w:rPr>
        <w:t>of images in</w:t>
      </w:r>
      <w:r w:rsidR="00913003" w:rsidRPr="00F4194A">
        <w:rPr>
          <w:lang w:val="en-GB"/>
        </w:rPr>
        <w:t xml:space="preserve"> MongoDB, this is unfortunately hardcoded</w:t>
      </w:r>
      <w:r w:rsidR="004D3E44" w:rsidRPr="00F4194A">
        <w:rPr>
          <w:lang w:val="en-GB"/>
        </w:rPr>
        <w:t xml:space="preserve">. </w:t>
      </w:r>
    </w:p>
    <w:p w14:paraId="482C2737" w14:textId="1E2632DD" w:rsidR="006F1B2A" w:rsidRPr="00F4194A" w:rsidRDefault="006F1B2A" w:rsidP="009A1900">
      <w:pPr>
        <w:rPr>
          <w:lang w:val="en-GB"/>
        </w:rPr>
      </w:pPr>
      <w:r w:rsidRPr="00F4194A">
        <w:rPr>
          <w:noProof/>
          <w:lang w:val="en-GB" w:eastAsia="nl-BE"/>
        </w:rPr>
        <w:drawing>
          <wp:inline distT="0" distB="0" distL="0" distR="0" wp14:anchorId="4A7B5845" wp14:editId="6F8DBBE5">
            <wp:extent cx="5524476" cy="1514475"/>
            <wp:effectExtent l="0" t="0" r="635"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24476" cy="1514475"/>
                    </a:xfrm>
                    <a:prstGeom prst="rect">
                      <a:avLst/>
                    </a:prstGeom>
                  </pic:spPr>
                </pic:pic>
              </a:graphicData>
            </a:graphic>
          </wp:inline>
        </w:drawing>
      </w:r>
    </w:p>
    <w:p w14:paraId="68232BB5" w14:textId="0D3CF9C5" w:rsidR="003B4C9A" w:rsidRPr="00F4194A" w:rsidRDefault="003B4C9A" w:rsidP="003B4C9A">
      <w:pPr>
        <w:rPr>
          <w:lang w:val="en-GB"/>
        </w:rPr>
      </w:pPr>
    </w:p>
    <w:p w14:paraId="338963B1" w14:textId="61A50639" w:rsidR="00F41DDF" w:rsidRPr="00F4194A" w:rsidRDefault="6AEDFDFC" w:rsidP="00F41DDF">
      <w:pPr>
        <w:pStyle w:val="Kop3"/>
        <w:rPr>
          <w:lang w:val="en-GB"/>
        </w:rPr>
      </w:pPr>
      <w:bookmarkStart w:id="42" w:name="_Toc122722681"/>
      <w:r w:rsidRPr="00F4194A">
        <w:rPr>
          <w:lang w:val="en-GB"/>
        </w:rPr>
        <w:t>Article details</w:t>
      </w:r>
      <w:bookmarkEnd w:id="42"/>
    </w:p>
    <w:p w14:paraId="6685DE48" w14:textId="7EC2DCA2" w:rsidR="00F41DDF" w:rsidRPr="00F4194A" w:rsidRDefault="00FB0442" w:rsidP="003B4C9A">
      <w:pPr>
        <w:rPr>
          <w:lang w:val="en-GB"/>
        </w:rPr>
      </w:pPr>
      <w:r w:rsidRPr="00F4194A">
        <w:rPr>
          <w:lang w:val="en-GB"/>
        </w:rPr>
        <w:t xml:space="preserve">When clicked on </w:t>
      </w:r>
      <w:r w:rsidR="00B60F91" w:rsidRPr="00F4194A">
        <w:rPr>
          <w:lang w:val="en-GB"/>
        </w:rPr>
        <w:t>an article, th</w:t>
      </w:r>
      <w:r w:rsidR="008B7115" w:rsidRPr="00F4194A">
        <w:rPr>
          <w:lang w:val="en-GB"/>
        </w:rPr>
        <w:t xml:space="preserve">e screen will show a detailed </w:t>
      </w:r>
      <w:r w:rsidR="00E51B5C" w:rsidRPr="00F4194A">
        <w:rPr>
          <w:lang w:val="en-GB"/>
        </w:rPr>
        <w:t xml:space="preserve">overview of the </w:t>
      </w:r>
      <w:r w:rsidR="005D4768" w:rsidRPr="00F4194A">
        <w:rPr>
          <w:lang w:val="en-GB"/>
        </w:rPr>
        <w:t xml:space="preserve">article details. </w:t>
      </w:r>
      <w:r w:rsidR="003171AB" w:rsidRPr="00F4194A">
        <w:rPr>
          <w:lang w:val="en-GB"/>
        </w:rPr>
        <w:t xml:space="preserve">Next to </w:t>
      </w:r>
      <w:r w:rsidR="00F8272D" w:rsidRPr="00F4194A">
        <w:rPr>
          <w:lang w:val="en-GB"/>
        </w:rPr>
        <w:t>the</w:t>
      </w:r>
      <w:r w:rsidR="002A54D6" w:rsidRPr="00F4194A">
        <w:rPr>
          <w:lang w:val="en-GB"/>
        </w:rPr>
        <w:t xml:space="preserve"> image,</w:t>
      </w:r>
      <w:r w:rsidR="00815B20" w:rsidRPr="00F4194A">
        <w:rPr>
          <w:lang w:val="en-GB"/>
        </w:rPr>
        <w:t xml:space="preserve"> you can see the </w:t>
      </w:r>
      <w:r w:rsidR="00352D55" w:rsidRPr="00F4194A">
        <w:rPr>
          <w:lang w:val="en-GB"/>
        </w:rPr>
        <w:t xml:space="preserve">details </w:t>
      </w:r>
      <w:r w:rsidR="001D7135" w:rsidRPr="00F4194A">
        <w:rPr>
          <w:lang w:val="en-GB"/>
        </w:rPr>
        <w:t xml:space="preserve">of the product who </w:t>
      </w:r>
      <w:r w:rsidR="005430B3" w:rsidRPr="00F4194A">
        <w:rPr>
          <w:lang w:val="en-GB"/>
        </w:rPr>
        <w:t xml:space="preserve">got </w:t>
      </w:r>
      <w:r w:rsidR="00F8272D" w:rsidRPr="00F4194A">
        <w:rPr>
          <w:lang w:val="en-GB"/>
        </w:rPr>
        <w:t>defined in the form</w:t>
      </w:r>
      <w:r w:rsidR="009A1900" w:rsidRPr="00F4194A">
        <w:rPr>
          <w:lang w:val="en-GB"/>
        </w:rPr>
        <w:t xml:space="preserve">. </w:t>
      </w:r>
      <w:r w:rsidR="006E7BA5" w:rsidRPr="00F4194A">
        <w:rPr>
          <w:lang w:val="en-GB"/>
        </w:rPr>
        <w:t>On the bottom, you can find contact information about t</w:t>
      </w:r>
      <w:r w:rsidR="00BA0E0F" w:rsidRPr="00F4194A">
        <w:rPr>
          <w:lang w:val="en-GB"/>
        </w:rPr>
        <w:t xml:space="preserve">he provider instead </w:t>
      </w:r>
      <w:r w:rsidR="00BA0E0F" w:rsidRPr="00F4194A">
        <w:rPr>
          <w:lang w:val="en-GB"/>
        </w:rPr>
        <w:lastRenderedPageBreak/>
        <w:t xml:space="preserve">of a </w:t>
      </w:r>
      <w:r w:rsidR="001C67FF" w:rsidRPr="00F4194A">
        <w:rPr>
          <w:lang w:val="en-GB"/>
        </w:rPr>
        <w:t xml:space="preserve">order button. That is </w:t>
      </w:r>
      <w:r w:rsidR="003F13A4" w:rsidRPr="00F4194A">
        <w:rPr>
          <w:lang w:val="en-GB"/>
        </w:rPr>
        <w:t xml:space="preserve">for the reason that our targeted users our youth movements, who </w:t>
      </w:r>
      <w:r w:rsidR="0054789A" w:rsidRPr="00F4194A">
        <w:rPr>
          <w:lang w:val="en-GB"/>
        </w:rPr>
        <w:t xml:space="preserve">consist of volunteers. </w:t>
      </w:r>
      <w:r w:rsidR="001F6DA9" w:rsidRPr="00F4194A">
        <w:rPr>
          <w:lang w:val="en-GB"/>
        </w:rPr>
        <w:t xml:space="preserve">It is not their primary </w:t>
      </w:r>
      <w:r w:rsidR="00516CE7" w:rsidRPr="00F4194A">
        <w:rPr>
          <w:lang w:val="en-GB"/>
        </w:rPr>
        <w:t xml:space="preserve">occupation to rent out </w:t>
      </w:r>
      <w:r w:rsidR="00EE0252" w:rsidRPr="00F4194A">
        <w:rPr>
          <w:lang w:val="en-GB"/>
        </w:rPr>
        <w:t xml:space="preserve">products, </w:t>
      </w:r>
      <w:r w:rsidR="00E2464B" w:rsidRPr="00F4194A">
        <w:rPr>
          <w:lang w:val="en-GB"/>
        </w:rPr>
        <w:t xml:space="preserve">like some big </w:t>
      </w:r>
      <w:r w:rsidR="009F790C" w:rsidRPr="00F4194A">
        <w:rPr>
          <w:lang w:val="en-GB"/>
        </w:rPr>
        <w:t xml:space="preserve">companies. The organizer will need to </w:t>
      </w:r>
      <w:r w:rsidR="007612CD" w:rsidRPr="00F4194A">
        <w:rPr>
          <w:lang w:val="en-GB"/>
        </w:rPr>
        <w:t xml:space="preserve">contact the provider to see if </w:t>
      </w:r>
      <w:r w:rsidR="006B5342" w:rsidRPr="00F4194A">
        <w:rPr>
          <w:lang w:val="en-GB"/>
        </w:rPr>
        <w:t>the product is available for the wanted period</w:t>
      </w:r>
      <w:r w:rsidR="00345343" w:rsidRPr="00F4194A">
        <w:rPr>
          <w:lang w:val="en-GB"/>
        </w:rPr>
        <w:t xml:space="preserve">, and when they can pick up and give back the equipment. </w:t>
      </w:r>
    </w:p>
    <w:p w14:paraId="7F6F5405" w14:textId="0F2F70EC" w:rsidR="00640ED0" w:rsidRPr="00F4194A" w:rsidRDefault="009A4330" w:rsidP="005305E9">
      <w:pPr>
        <w:rPr>
          <w:lang w:val="en-GB"/>
        </w:rPr>
      </w:pPr>
      <w:r w:rsidRPr="00F4194A">
        <w:rPr>
          <w:noProof/>
          <w:lang w:val="en-GB" w:eastAsia="nl-BE"/>
        </w:rPr>
        <w:drawing>
          <wp:inline distT="0" distB="0" distL="0" distR="0" wp14:anchorId="3BAEAC80" wp14:editId="72E9E5B3">
            <wp:extent cx="5274310" cy="2743200"/>
            <wp:effectExtent l="0" t="0" r="254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ln>
                      <a:noFill/>
                    </a:ln>
                  </pic:spPr>
                </pic:pic>
              </a:graphicData>
            </a:graphic>
          </wp:inline>
        </w:drawing>
      </w:r>
    </w:p>
    <w:p w14:paraId="2113F9E0" w14:textId="1B2E9305" w:rsidR="005305E9" w:rsidRDefault="6AEDFDFC" w:rsidP="005305E9">
      <w:pPr>
        <w:pStyle w:val="Kop1"/>
        <w:rPr>
          <w:lang w:val="en-GB"/>
        </w:rPr>
      </w:pPr>
      <w:bookmarkStart w:id="43" w:name="_Toc801476596"/>
      <w:bookmarkStart w:id="44" w:name="_Toc1341201348"/>
      <w:bookmarkStart w:id="45" w:name="_Toc122722682"/>
      <w:r w:rsidRPr="00F4194A">
        <w:rPr>
          <w:lang w:val="en-GB"/>
        </w:rPr>
        <w:t>Resources</w:t>
      </w:r>
      <w:bookmarkEnd w:id="43"/>
      <w:bookmarkEnd w:id="44"/>
      <w:bookmarkEnd w:id="45"/>
    </w:p>
    <w:p w14:paraId="64CAD57F" w14:textId="2830F665" w:rsidR="005305E9" w:rsidRPr="005305E9" w:rsidRDefault="005305E9" w:rsidP="005305E9">
      <w:pPr>
        <w:pStyle w:val="Lijstalinea"/>
        <w:numPr>
          <w:ilvl w:val="0"/>
          <w:numId w:val="21"/>
        </w:numPr>
        <w:rPr>
          <w:lang w:val="en-US"/>
        </w:rPr>
      </w:pPr>
      <w:r w:rsidRPr="005305E9">
        <w:rPr>
          <w:lang w:val="en-US"/>
        </w:rPr>
        <w:t>https://www.youtube.com/watch?v=YrxBCBibVo0&amp;list=PL4cUxeGkcC9hYYGbV60Vq3IXYNfDk8At1</w:t>
      </w:r>
      <w:r w:rsidRPr="005305E9">
        <w:rPr>
          <w:lang w:val="en-US"/>
        </w:rPr>
        <w:t xml:space="preserve"> (all</w:t>
      </w:r>
      <w:r>
        <w:rPr>
          <w:lang w:val="en-US"/>
        </w:rPr>
        <w:t xml:space="preserve"> ninja’s VueJS tutorials)</w:t>
      </w:r>
    </w:p>
    <w:p w14:paraId="5DC24870" w14:textId="51EFACE7" w:rsidR="00F82690" w:rsidRPr="00F4194A" w:rsidRDefault="00F82690" w:rsidP="00F82690">
      <w:pPr>
        <w:pStyle w:val="Lijstalinea"/>
        <w:numPr>
          <w:ilvl w:val="0"/>
          <w:numId w:val="16"/>
        </w:numPr>
        <w:rPr>
          <w:lang w:val="en-GB"/>
        </w:rPr>
      </w:pPr>
      <w:r w:rsidRPr="00F4194A">
        <w:rPr>
          <w:lang w:val="en-GB"/>
        </w:rPr>
        <w:t>https://github.com/vue-leaflet/Vue2Leaflet/issues/476</w:t>
      </w:r>
    </w:p>
    <w:p w14:paraId="72C8F015" w14:textId="0FBABC6B" w:rsidR="00D66A05" w:rsidRPr="00F4194A" w:rsidRDefault="00000000" w:rsidP="00F82690">
      <w:pPr>
        <w:pStyle w:val="Lijstalinea"/>
        <w:numPr>
          <w:ilvl w:val="0"/>
          <w:numId w:val="16"/>
        </w:numPr>
        <w:rPr>
          <w:lang w:val="en-GB"/>
        </w:rPr>
      </w:pPr>
      <w:hyperlink r:id="rId34">
        <w:r w:rsidR="4F0C2D0F" w:rsidRPr="00F4194A">
          <w:rPr>
            <w:rStyle w:val="Hyperlink"/>
            <w:lang w:val="en-GB"/>
          </w:rPr>
          <w:t>https://codepen.io/hesguru/pen/BaybqXv</w:t>
        </w:r>
      </w:hyperlink>
    </w:p>
    <w:p w14:paraId="726621A1" w14:textId="0FBABC6B" w:rsidR="009842D0" w:rsidRPr="00F4194A" w:rsidRDefault="009842D0" w:rsidP="00F82690">
      <w:pPr>
        <w:pStyle w:val="Lijstalinea"/>
        <w:numPr>
          <w:ilvl w:val="0"/>
          <w:numId w:val="16"/>
        </w:numPr>
        <w:rPr>
          <w:lang w:val="en-GB"/>
        </w:rPr>
      </w:pPr>
      <w:r w:rsidRPr="00F4194A">
        <w:rPr>
          <w:lang w:val="en-GB"/>
        </w:rPr>
        <w:t>https://vuetifyjs.com/en/components/text-fields/</w:t>
      </w:r>
    </w:p>
    <w:sectPr w:rsidR="009842D0" w:rsidRPr="00F4194A" w:rsidSect="0089714F">
      <w:footerReference w:type="default" r:id="rId3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B021" w14:textId="77777777" w:rsidR="0005211F" w:rsidRDefault="0005211F" w:rsidP="00C6554A">
      <w:pPr>
        <w:spacing w:before="0" w:after="0" w:line="240" w:lineRule="auto"/>
      </w:pPr>
      <w:r>
        <w:separator/>
      </w:r>
    </w:p>
  </w:endnote>
  <w:endnote w:type="continuationSeparator" w:id="0">
    <w:p w14:paraId="5CF8CC19" w14:textId="77777777" w:rsidR="0005211F" w:rsidRDefault="0005211F" w:rsidP="00C6554A">
      <w:pPr>
        <w:spacing w:before="0" w:after="0" w:line="240" w:lineRule="auto"/>
      </w:pPr>
      <w:r>
        <w:continuationSeparator/>
      </w:r>
    </w:p>
  </w:endnote>
  <w:endnote w:type="continuationNotice" w:id="1">
    <w:p w14:paraId="481D7A85" w14:textId="77777777" w:rsidR="0005211F" w:rsidRDefault="0005211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0148C" w14:textId="654A0D96" w:rsidR="000A605C" w:rsidRDefault="00E73A92">
    <w:pPr>
      <w:pStyle w:val="Voettekst"/>
    </w:pPr>
    <w:r>
      <w:rPr>
        <w:lang w:bidi="nl-NL"/>
      </w:rPr>
      <w:t xml:space="preserve">Page </w:t>
    </w:r>
    <w:r w:rsidR="00ED7C44">
      <w:rPr>
        <w:lang w:bidi="nl-NL"/>
      </w:rPr>
      <w:fldChar w:fldCharType="begin"/>
    </w:r>
    <w:r w:rsidR="00ED7C44">
      <w:rPr>
        <w:lang w:bidi="nl-NL"/>
      </w:rPr>
      <w:instrText xml:space="preserve"> PAGE  \* Arabic  \* MERGEFORMAT </w:instrText>
    </w:r>
    <w:r w:rsidR="00ED7C44">
      <w:rPr>
        <w:lang w:bidi="nl-NL"/>
      </w:rPr>
      <w:fldChar w:fldCharType="separate"/>
    </w:r>
    <w:r w:rsidR="00312496">
      <w:rPr>
        <w:noProof/>
        <w:lang w:bidi="nl-NL"/>
      </w:rPr>
      <w:t>14</w:t>
    </w:r>
    <w:r w:rsidR="00ED7C44">
      <w:rPr>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67C3B" w14:textId="77777777" w:rsidR="0005211F" w:rsidRDefault="0005211F" w:rsidP="00C6554A">
      <w:pPr>
        <w:spacing w:before="0" w:after="0" w:line="240" w:lineRule="auto"/>
      </w:pPr>
      <w:r>
        <w:separator/>
      </w:r>
    </w:p>
  </w:footnote>
  <w:footnote w:type="continuationSeparator" w:id="0">
    <w:p w14:paraId="75F90BF2" w14:textId="77777777" w:rsidR="0005211F" w:rsidRDefault="0005211F" w:rsidP="00C6554A">
      <w:pPr>
        <w:spacing w:before="0" w:after="0" w:line="240" w:lineRule="auto"/>
      </w:pPr>
      <w:r>
        <w:continuationSeparator/>
      </w:r>
    </w:p>
  </w:footnote>
  <w:footnote w:type="continuationNotice" w:id="1">
    <w:p w14:paraId="7B732D33" w14:textId="77777777" w:rsidR="0005211F" w:rsidRDefault="0005211F">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oaziI3+xzL0MG" int2:id="EEgiJdY2">
      <int2:state int2:value="Rejected" int2:type="LegacyProofing"/>
    </int2:textHash>
    <int2:textHash int2:hashCode="UWhBJJAmRSF/uP" int2:id="bZ44EKXb">
      <int2:state int2:value="Rejected" int2:type="LegacyProofing"/>
    </int2:textHash>
    <int2:textHash int2:hashCode="ZNpzYywxmp626L" int2:id="exBgygoM">
      <int2:state int2:value="Rejected" int2:type="LegacyProofing"/>
    </int2:textHash>
    <int2:textHash int2:hashCode="S/mcwLO9O3Rv+l" int2:id="lfZkD7OF">
      <int2:state int2:value="Rejected" int2:type="LegacyProofing"/>
    </int2:textHash>
    <int2:textHash int2:hashCode="Km3ndrSGRwJ+yW" int2:id="o0dLhPd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EB670FE"/>
    <w:multiLevelType w:val="hybridMultilevel"/>
    <w:tmpl w:val="FFFFFFFF"/>
    <w:lvl w:ilvl="0" w:tplc="BB74C45A">
      <w:start w:val="1"/>
      <w:numFmt w:val="decimal"/>
      <w:lvlText w:val="%1)"/>
      <w:lvlJc w:val="left"/>
      <w:pPr>
        <w:ind w:left="720" w:hanging="360"/>
      </w:pPr>
    </w:lvl>
    <w:lvl w:ilvl="1" w:tplc="35C41798">
      <w:start w:val="1"/>
      <w:numFmt w:val="lowerLetter"/>
      <w:lvlText w:val="%2."/>
      <w:lvlJc w:val="left"/>
      <w:pPr>
        <w:ind w:left="1440" w:hanging="360"/>
      </w:pPr>
    </w:lvl>
    <w:lvl w:ilvl="2" w:tplc="647A07DA">
      <w:start w:val="1"/>
      <w:numFmt w:val="lowerRoman"/>
      <w:lvlText w:val="%3."/>
      <w:lvlJc w:val="right"/>
      <w:pPr>
        <w:ind w:left="2160" w:hanging="180"/>
      </w:pPr>
    </w:lvl>
    <w:lvl w:ilvl="3" w:tplc="B05A02B0">
      <w:start w:val="1"/>
      <w:numFmt w:val="decimal"/>
      <w:lvlText w:val="%4."/>
      <w:lvlJc w:val="left"/>
      <w:pPr>
        <w:ind w:left="2880" w:hanging="360"/>
      </w:pPr>
    </w:lvl>
    <w:lvl w:ilvl="4" w:tplc="5E46FA36">
      <w:start w:val="1"/>
      <w:numFmt w:val="lowerLetter"/>
      <w:lvlText w:val="%5."/>
      <w:lvlJc w:val="left"/>
      <w:pPr>
        <w:ind w:left="3600" w:hanging="360"/>
      </w:pPr>
    </w:lvl>
    <w:lvl w:ilvl="5" w:tplc="A522B7C0">
      <w:start w:val="1"/>
      <w:numFmt w:val="lowerRoman"/>
      <w:lvlText w:val="%6."/>
      <w:lvlJc w:val="right"/>
      <w:pPr>
        <w:ind w:left="4320" w:hanging="180"/>
      </w:pPr>
    </w:lvl>
    <w:lvl w:ilvl="6" w:tplc="B218E48A">
      <w:start w:val="1"/>
      <w:numFmt w:val="decimal"/>
      <w:lvlText w:val="%7."/>
      <w:lvlJc w:val="left"/>
      <w:pPr>
        <w:ind w:left="5040" w:hanging="360"/>
      </w:pPr>
    </w:lvl>
    <w:lvl w:ilvl="7" w:tplc="3260F05E">
      <w:start w:val="1"/>
      <w:numFmt w:val="lowerLetter"/>
      <w:lvlText w:val="%8."/>
      <w:lvlJc w:val="left"/>
      <w:pPr>
        <w:ind w:left="5760" w:hanging="360"/>
      </w:pPr>
    </w:lvl>
    <w:lvl w:ilvl="8" w:tplc="02F6D146">
      <w:start w:val="1"/>
      <w:numFmt w:val="lowerRoman"/>
      <w:lvlText w:val="%9."/>
      <w:lvlJc w:val="right"/>
      <w:pPr>
        <w:ind w:left="6480" w:hanging="180"/>
      </w:pPr>
    </w:lvl>
  </w:abstractNum>
  <w:abstractNum w:abstractNumId="13" w15:restartNumberingAfterBreak="0">
    <w:nsid w:val="183FC598"/>
    <w:multiLevelType w:val="hybridMultilevel"/>
    <w:tmpl w:val="FFFFFFFF"/>
    <w:lvl w:ilvl="0" w:tplc="D310B2C8">
      <w:start w:val="1"/>
      <w:numFmt w:val="bullet"/>
      <w:lvlText w:val="·"/>
      <w:lvlJc w:val="left"/>
      <w:pPr>
        <w:ind w:left="720" w:hanging="360"/>
      </w:pPr>
      <w:rPr>
        <w:rFonts w:ascii="Symbol" w:hAnsi="Symbol" w:hint="default"/>
      </w:rPr>
    </w:lvl>
    <w:lvl w:ilvl="1" w:tplc="1D86FD20">
      <w:start w:val="1"/>
      <w:numFmt w:val="bullet"/>
      <w:lvlText w:val="o"/>
      <w:lvlJc w:val="left"/>
      <w:pPr>
        <w:ind w:left="1440" w:hanging="360"/>
      </w:pPr>
      <w:rPr>
        <w:rFonts w:ascii="Courier New" w:hAnsi="Courier New" w:hint="default"/>
      </w:rPr>
    </w:lvl>
    <w:lvl w:ilvl="2" w:tplc="3EE2C0BE">
      <w:start w:val="1"/>
      <w:numFmt w:val="bullet"/>
      <w:lvlText w:val=""/>
      <w:lvlJc w:val="left"/>
      <w:pPr>
        <w:ind w:left="2160" w:hanging="360"/>
      </w:pPr>
      <w:rPr>
        <w:rFonts w:ascii="Wingdings" w:hAnsi="Wingdings" w:hint="default"/>
      </w:rPr>
    </w:lvl>
    <w:lvl w:ilvl="3" w:tplc="F17A9900">
      <w:start w:val="1"/>
      <w:numFmt w:val="bullet"/>
      <w:lvlText w:val=""/>
      <w:lvlJc w:val="left"/>
      <w:pPr>
        <w:ind w:left="2880" w:hanging="360"/>
      </w:pPr>
      <w:rPr>
        <w:rFonts w:ascii="Symbol" w:hAnsi="Symbol" w:hint="default"/>
      </w:rPr>
    </w:lvl>
    <w:lvl w:ilvl="4" w:tplc="30720F9C">
      <w:start w:val="1"/>
      <w:numFmt w:val="bullet"/>
      <w:lvlText w:val="o"/>
      <w:lvlJc w:val="left"/>
      <w:pPr>
        <w:ind w:left="3600" w:hanging="360"/>
      </w:pPr>
      <w:rPr>
        <w:rFonts w:ascii="Courier New" w:hAnsi="Courier New" w:hint="default"/>
      </w:rPr>
    </w:lvl>
    <w:lvl w:ilvl="5" w:tplc="4BBCE5B4">
      <w:start w:val="1"/>
      <w:numFmt w:val="bullet"/>
      <w:lvlText w:val=""/>
      <w:lvlJc w:val="left"/>
      <w:pPr>
        <w:ind w:left="4320" w:hanging="360"/>
      </w:pPr>
      <w:rPr>
        <w:rFonts w:ascii="Wingdings" w:hAnsi="Wingdings" w:hint="default"/>
      </w:rPr>
    </w:lvl>
    <w:lvl w:ilvl="6" w:tplc="AD08BFBC">
      <w:start w:val="1"/>
      <w:numFmt w:val="bullet"/>
      <w:lvlText w:val=""/>
      <w:lvlJc w:val="left"/>
      <w:pPr>
        <w:ind w:left="5040" w:hanging="360"/>
      </w:pPr>
      <w:rPr>
        <w:rFonts w:ascii="Symbol" w:hAnsi="Symbol" w:hint="default"/>
      </w:rPr>
    </w:lvl>
    <w:lvl w:ilvl="7" w:tplc="354E4656">
      <w:start w:val="1"/>
      <w:numFmt w:val="bullet"/>
      <w:lvlText w:val="o"/>
      <w:lvlJc w:val="left"/>
      <w:pPr>
        <w:ind w:left="5760" w:hanging="360"/>
      </w:pPr>
      <w:rPr>
        <w:rFonts w:ascii="Courier New" w:hAnsi="Courier New" w:hint="default"/>
      </w:rPr>
    </w:lvl>
    <w:lvl w:ilvl="8" w:tplc="DE7864F4">
      <w:start w:val="1"/>
      <w:numFmt w:val="bullet"/>
      <w:lvlText w:val=""/>
      <w:lvlJc w:val="left"/>
      <w:pPr>
        <w:ind w:left="6480" w:hanging="360"/>
      </w:pPr>
      <w:rPr>
        <w:rFonts w:ascii="Wingdings" w:hAnsi="Wingdings" w:hint="default"/>
      </w:rPr>
    </w:lvl>
  </w:abstractNum>
  <w:abstractNum w:abstractNumId="14" w15:restartNumberingAfterBreak="0">
    <w:nsid w:val="1E4F003C"/>
    <w:multiLevelType w:val="hybridMultilevel"/>
    <w:tmpl w:val="369434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71608C4"/>
    <w:multiLevelType w:val="hybridMultilevel"/>
    <w:tmpl w:val="15108A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35551B3"/>
    <w:multiLevelType w:val="hybridMultilevel"/>
    <w:tmpl w:val="143E14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D2B3CCF"/>
    <w:multiLevelType w:val="hybridMultilevel"/>
    <w:tmpl w:val="3F586B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22501219">
    <w:abstractNumId w:val="9"/>
  </w:num>
  <w:num w:numId="2" w16cid:durableId="1506626273">
    <w:abstractNumId w:val="8"/>
  </w:num>
  <w:num w:numId="3" w16cid:durableId="1523350650">
    <w:abstractNumId w:val="8"/>
  </w:num>
  <w:num w:numId="4" w16cid:durableId="539707135">
    <w:abstractNumId w:val="9"/>
  </w:num>
  <w:num w:numId="5" w16cid:durableId="1504857547">
    <w:abstractNumId w:val="17"/>
  </w:num>
  <w:num w:numId="6" w16cid:durableId="1975795181">
    <w:abstractNumId w:val="10"/>
  </w:num>
  <w:num w:numId="7" w16cid:durableId="734202274">
    <w:abstractNumId w:val="11"/>
  </w:num>
  <w:num w:numId="8" w16cid:durableId="1634940619">
    <w:abstractNumId w:val="7"/>
  </w:num>
  <w:num w:numId="9" w16cid:durableId="2091538401">
    <w:abstractNumId w:val="6"/>
  </w:num>
  <w:num w:numId="10" w16cid:durableId="1366098730">
    <w:abstractNumId w:val="5"/>
  </w:num>
  <w:num w:numId="11" w16cid:durableId="199443660">
    <w:abstractNumId w:val="4"/>
  </w:num>
  <w:num w:numId="12" w16cid:durableId="1862429223">
    <w:abstractNumId w:val="3"/>
  </w:num>
  <w:num w:numId="13" w16cid:durableId="1317610899">
    <w:abstractNumId w:val="2"/>
  </w:num>
  <w:num w:numId="14" w16cid:durableId="62529968">
    <w:abstractNumId w:val="1"/>
  </w:num>
  <w:num w:numId="15" w16cid:durableId="668488854">
    <w:abstractNumId w:val="0"/>
  </w:num>
  <w:num w:numId="16" w16cid:durableId="617371548">
    <w:abstractNumId w:val="15"/>
  </w:num>
  <w:num w:numId="17" w16cid:durableId="1553540260">
    <w:abstractNumId w:val="13"/>
  </w:num>
  <w:num w:numId="18" w16cid:durableId="1049650583">
    <w:abstractNumId w:val="12"/>
  </w:num>
  <w:num w:numId="19" w16cid:durableId="184949031">
    <w:abstractNumId w:val="18"/>
  </w:num>
  <w:num w:numId="20" w16cid:durableId="981731625">
    <w:abstractNumId w:val="14"/>
  </w:num>
  <w:num w:numId="21" w16cid:durableId="17938601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119"/>
    <w:rsid w:val="00002780"/>
    <w:rsid w:val="000038B9"/>
    <w:rsid w:val="000063AE"/>
    <w:rsid w:val="000139DC"/>
    <w:rsid w:val="000213E1"/>
    <w:rsid w:val="00021428"/>
    <w:rsid w:val="0002268D"/>
    <w:rsid w:val="000309E7"/>
    <w:rsid w:val="0003440B"/>
    <w:rsid w:val="00040751"/>
    <w:rsid w:val="00042361"/>
    <w:rsid w:val="00050FAE"/>
    <w:rsid w:val="000515E2"/>
    <w:rsid w:val="0005211F"/>
    <w:rsid w:val="00052CAE"/>
    <w:rsid w:val="000557DC"/>
    <w:rsid w:val="00055DD3"/>
    <w:rsid w:val="0006147C"/>
    <w:rsid w:val="00061525"/>
    <w:rsid w:val="00064D61"/>
    <w:rsid w:val="00071190"/>
    <w:rsid w:val="00072AA8"/>
    <w:rsid w:val="000807F8"/>
    <w:rsid w:val="00085B7E"/>
    <w:rsid w:val="000941A5"/>
    <w:rsid w:val="000A13F1"/>
    <w:rsid w:val="000A4182"/>
    <w:rsid w:val="000A605C"/>
    <w:rsid w:val="000A6CDF"/>
    <w:rsid w:val="000B56E5"/>
    <w:rsid w:val="000D0E23"/>
    <w:rsid w:val="000D2723"/>
    <w:rsid w:val="000D4D93"/>
    <w:rsid w:val="000E51E8"/>
    <w:rsid w:val="000E6065"/>
    <w:rsid w:val="000F21F8"/>
    <w:rsid w:val="00105F1F"/>
    <w:rsid w:val="001101C1"/>
    <w:rsid w:val="00111BC8"/>
    <w:rsid w:val="00112880"/>
    <w:rsid w:val="00114044"/>
    <w:rsid w:val="00120BF2"/>
    <w:rsid w:val="00121D88"/>
    <w:rsid w:val="001236A1"/>
    <w:rsid w:val="00124520"/>
    <w:rsid w:val="00132317"/>
    <w:rsid w:val="00137C84"/>
    <w:rsid w:val="00141409"/>
    <w:rsid w:val="00146A6E"/>
    <w:rsid w:val="00166D92"/>
    <w:rsid w:val="00173053"/>
    <w:rsid w:val="00173993"/>
    <w:rsid w:val="001746E7"/>
    <w:rsid w:val="00174A93"/>
    <w:rsid w:val="00180ECB"/>
    <w:rsid w:val="001813F7"/>
    <w:rsid w:val="00185662"/>
    <w:rsid w:val="0019297B"/>
    <w:rsid w:val="001A127A"/>
    <w:rsid w:val="001A1DA1"/>
    <w:rsid w:val="001A33F2"/>
    <w:rsid w:val="001A4092"/>
    <w:rsid w:val="001A4D31"/>
    <w:rsid w:val="001A5A9B"/>
    <w:rsid w:val="001A6A5A"/>
    <w:rsid w:val="001B1CFF"/>
    <w:rsid w:val="001B34E2"/>
    <w:rsid w:val="001B7D80"/>
    <w:rsid w:val="001C67FF"/>
    <w:rsid w:val="001D391D"/>
    <w:rsid w:val="001D7135"/>
    <w:rsid w:val="001E5800"/>
    <w:rsid w:val="001F3191"/>
    <w:rsid w:val="001F6DA9"/>
    <w:rsid w:val="001F7C30"/>
    <w:rsid w:val="00207E26"/>
    <w:rsid w:val="002113E9"/>
    <w:rsid w:val="002167A2"/>
    <w:rsid w:val="00217FD8"/>
    <w:rsid w:val="0022362C"/>
    <w:rsid w:val="002421C8"/>
    <w:rsid w:val="00244B15"/>
    <w:rsid w:val="002535B5"/>
    <w:rsid w:val="002554CD"/>
    <w:rsid w:val="00255765"/>
    <w:rsid w:val="002566AB"/>
    <w:rsid w:val="00261C82"/>
    <w:rsid w:val="00273A3D"/>
    <w:rsid w:val="00275F0A"/>
    <w:rsid w:val="00276290"/>
    <w:rsid w:val="00281291"/>
    <w:rsid w:val="00293B83"/>
    <w:rsid w:val="00295688"/>
    <w:rsid w:val="0029717D"/>
    <w:rsid w:val="002A350A"/>
    <w:rsid w:val="002A3963"/>
    <w:rsid w:val="002A442D"/>
    <w:rsid w:val="002A54D6"/>
    <w:rsid w:val="002A56CC"/>
    <w:rsid w:val="002A690A"/>
    <w:rsid w:val="002B17FC"/>
    <w:rsid w:val="002B24FB"/>
    <w:rsid w:val="002B3772"/>
    <w:rsid w:val="002B4294"/>
    <w:rsid w:val="002B779F"/>
    <w:rsid w:val="002C1F80"/>
    <w:rsid w:val="002C7D9D"/>
    <w:rsid w:val="002D1C87"/>
    <w:rsid w:val="002D1EE3"/>
    <w:rsid w:val="002D1F32"/>
    <w:rsid w:val="002D2D88"/>
    <w:rsid w:val="002E44FC"/>
    <w:rsid w:val="002E5573"/>
    <w:rsid w:val="002F4B63"/>
    <w:rsid w:val="002F6038"/>
    <w:rsid w:val="00302286"/>
    <w:rsid w:val="00302974"/>
    <w:rsid w:val="00303010"/>
    <w:rsid w:val="003051E7"/>
    <w:rsid w:val="00312496"/>
    <w:rsid w:val="00313FB6"/>
    <w:rsid w:val="0031439A"/>
    <w:rsid w:val="003171AB"/>
    <w:rsid w:val="0032337E"/>
    <w:rsid w:val="00324791"/>
    <w:rsid w:val="00325AE6"/>
    <w:rsid w:val="00333D0D"/>
    <w:rsid w:val="00340162"/>
    <w:rsid w:val="003439BE"/>
    <w:rsid w:val="00345343"/>
    <w:rsid w:val="00352D55"/>
    <w:rsid w:val="00353893"/>
    <w:rsid w:val="0035608E"/>
    <w:rsid w:val="003578E6"/>
    <w:rsid w:val="00357BA7"/>
    <w:rsid w:val="00360D42"/>
    <w:rsid w:val="0036262F"/>
    <w:rsid w:val="00362632"/>
    <w:rsid w:val="00367559"/>
    <w:rsid w:val="003701FB"/>
    <w:rsid w:val="00370776"/>
    <w:rsid w:val="003759CC"/>
    <w:rsid w:val="0037626D"/>
    <w:rsid w:val="003777FD"/>
    <w:rsid w:val="0038262B"/>
    <w:rsid w:val="003826F3"/>
    <w:rsid w:val="00383DAC"/>
    <w:rsid w:val="00386C8D"/>
    <w:rsid w:val="00390B91"/>
    <w:rsid w:val="003939CA"/>
    <w:rsid w:val="0039473A"/>
    <w:rsid w:val="0039720C"/>
    <w:rsid w:val="003B2833"/>
    <w:rsid w:val="003B4C9A"/>
    <w:rsid w:val="003C5C00"/>
    <w:rsid w:val="003C5DC4"/>
    <w:rsid w:val="003D171B"/>
    <w:rsid w:val="003D1945"/>
    <w:rsid w:val="003D30FF"/>
    <w:rsid w:val="003E04B0"/>
    <w:rsid w:val="003E1B78"/>
    <w:rsid w:val="003E2C44"/>
    <w:rsid w:val="003E3A92"/>
    <w:rsid w:val="003E48EF"/>
    <w:rsid w:val="003F109B"/>
    <w:rsid w:val="003F13A4"/>
    <w:rsid w:val="003F1751"/>
    <w:rsid w:val="003F7538"/>
    <w:rsid w:val="004118E2"/>
    <w:rsid w:val="00412D20"/>
    <w:rsid w:val="00430B95"/>
    <w:rsid w:val="00437B8A"/>
    <w:rsid w:val="0044453D"/>
    <w:rsid w:val="00445C7B"/>
    <w:rsid w:val="00450EA1"/>
    <w:rsid w:val="0045196B"/>
    <w:rsid w:val="00454B53"/>
    <w:rsid w:val="00455C12"/>
    <w:rsid w:val="004641DB"/>
    <w:rsid w:val="004733F8"/>
    <w:rsid w:val="004735C0"/>
    <w:rsid w:val="00475DC6"/>
    <w:rsid w:val="00481977"/>
    <w:rsid w:val="00486D00"/>
    <w:rsid w:val="00490B67"/>
    <w:rsid w:val="00496E02"/>
    <w:rsid w:val="004A17A3"/>
    <w:rsid w:val="004A1DB1"/>
    <w:rsid w:val="004A41DD"/>
    <w:rsid w:val="004A4AAA"/>
    <w:rsid w:val="004A4D11"/>
    <w:rsid w:val="004B732D"/>
    <w:rsid w:val="004C049F"/>
    <w:rsid w:val="004C6351"/>
    <w:rsid w:val="004C7565"/>
    <w:rsid w:val="004C7FB7"/>
    <w:rsid w:val="004D31AB"/>
    <w:rsid w:val="004D3E44"/>
    <w:rsid w:val="004D47DE"/>
    <w:rsid w:val="004E25FC"/>
    <w:rsid w:val="004E4261"/>
    <w:rsid w:val="004F6324"/>
    <w:rsid w:val="005000E2"/>
    <w:rsid w:val="005006A6"/>
    <w:rsid w:val="00507868"/>
    <w:rsid w:val="00510D2A"/>
    <w:rsid w:val="005127B0"/>
    <w:rsid w:val="00512CAB"/>
    <w:rsid w:val="00512CB7"/>
    <w:rsid w:val="00516CE7"/>
    <w:rsid w:val="0052439C"/>
    <w:rsid w:val="005255CE"/>
    <w:rsid w:val="00527FBC"/>
    <w:rsid w:val="005305E9"/>
    <w:rsid w:val="00531486"/>
    <w:rsid w:val="0053538B"/>
    <w:rsid w:val="00541133"/>
    <w:rsid w:val="00541E11"/>
    <w:rsid w:val="005430B3"/>
    <w:rsid w:val="0054615E"/>
    <w:rsid w:val="0054644B"/>
    <w:rsid w:val="0054789A"/>
    <w:rsid w:val="0056361D"/>
    <w:rsid w:val="00563EC4"/>
    <w:rsid w:val="005712F3"/>
    <w:rsid w:val="00572057"/>
    <w:rsid w:val="00586080"/>
    <w:rsid w:val="00587321"/>
    <w:rsid w:val="00596B43"/>
    <w:rsid w:val="005A323D"/>
    <w:rsid w:val="005A4000"/>
    <w:rsid w:val="005A59E4"/>
    <w:rsid w:val="005B07E8"/>
    <w:rsid w:val="005B4632"/>
    <w:rsid w:val="005C1649"/>
    <w:rsid w:val="005C421D"/>
    <w:rsid w:val="005D10F2"/>
    <w:rsid w:val="005D1B78"/>
    <w:rsid w:val="005D4768"/>
    <w:rsid w:val="005E1875"/>
    <w:rsid w:val="005E294F"/>
    <w:rsid w:val="005E4721"/>
    <w:rsid w:val="0060497E"/>
    <w:rsid w:val="006126EC"/>
    <w:rsid w:val="00614420"/>
    <w:rsid w:val="006155A1"/>
    <w:rsid w:val="006208B5"/>
    <w:rsid w:val="00620DAF"/>
    <w:rsid w:val="00625CA2"/>
    <w:rsid w:val="00627906"/>
    <w:rsid w:val="00635DB3"/>
    <w:rsid w:val="00640ED0"/>
    <w:rsid w:val="006413DF"/>
    <w:rsid w:val="0064331D"/>
    <w:rsid w:val="0064530C"/>
    <w:rsid w:val="00652880"/>
    <w:rsid w:val="00654E9E"/>
    <w:rsid w:val="00655692"/>
    <w:rsid w:val="00656D54"/>
    <w:rsid w:val="00674D25"/>
    <w:rsid w:val="00675615"/>
    <w:rsid w:val="00677A6E"/>
    <w:rsid w:val="00680F6F"/>
    <w:rsid w:val="006816AD"/>
    <w:rsid w:val="00692946"/>
    <w:rsid w:val="006933E7"/>
    <w:rsid w:val="0069788B"/>
    <w:rsid w:val="006A16F0"/>
    <w:rsid w:val="006A3469"/>
    <w:rsid w:val="006A3CE7"/>
    <w:rsid w:val="006B5342"/>
    <w:rsid w:val="006C45C4"/>
    <w:rsid w:val="006C5FC7"/>
    <w:rsid w:val="006D53DD"/>
    <w:rsid w:val="006E7BA5"/>
    <w:rsid w:val="006F1B2A"/>
    <w:rsid w:val="006F1E17"/>
    <w:rsid w:val="006F2EC3"/>
    <w:rsid w:val="006F37F0"/>
    <w:rsid w:val="006F6351"/>
    <w:rsid w:val="007000BF"/>
    <w:rsid w:val="007040EF"/>
    <w:rsid w:val="007044B5"/>
    <w:rsid w:val="00705C06"/>
    <w:rsid w:val="0070633E"/>
    <w:rsid w:val="007072B1"/>
    <w:rsid w:val="00711A4E"/>
    <w:rsid w:val="00723F35"/>
    <w:rsid w:val="00727E38"/>
    <w:rsid w:val="00732C59"/>
    <w:rsid w:val="00736395"/>
    <w:rsid w:val="00743674"/>
    <w:rsid w:val="007451C9"/>
    <w:rsid w:val="00752ECE"/>
    <w:rsid w:val="00753078"/>
    <w:rsid w:val="007612CD"/>
    <w:rsid w:val="00764891"/>
    <w:rsid w:val="00765FBB"/>
    <w:rsid w:val="00766C70"/>
    <w:rsid w:val="00772891"/>
    <w:rsid w:val="00790D3B"/>
    <w:rsid w:val="00792119"/>
    <w:rsid w:val="00793650"/>
    <w:rsid w:val="00796BC9"/>
    <w:rsid w:val="007B75BD"/>
    <w:rsid w:val="007C0E1B"/>
    <w:rsid w:val="007F5C1C"/>
    <w:rsid w:val="007F698B"/>
    <w:rsid w:val="00801683"/>
    <w:rsid w:val="00802F92"/>
    <w:rsid w:val="00803913"/>
    <w:rsid w:val="00804DA7"/>
    <w:rsid w:val="00815AA6"/>
    <w:rsid w:val="00815B20"/>
    <w:rsid w:val="00823B21"/>
    <w:rsid w:val="00831E98"/>
    <w:rsid w:val="00833487"/>
    <w:rsid w:val="0083694F"/>
    <w:rsid w:val="00841AA5"/>
    <w:rsid w:val="008509E5"/>
    <w:rsid w:val="00851989"/>
    <w:rsid w:val="008579D8"/>
    <w:rsid w:val="00861014"/>
    <w:rsid w:val="008617C9"/>
    <w:rsid w:val="0087220D"/>
    <w:rsid w:val="00872A29"/>
    <w:rsid w:val="00873268"/>
    <w:rsid w:val="00876BF8"/>
    <w:rsid w:val="008821BF"/>
    <w:rsid w:val="00883709"/>
    <w:rsid w:val="00884099"/>
    <w:rsid w:val="00884B88"/>
    <w:rsid w:val="00894A0C"/>
    <w:rsid w:val="0089714F"/>
    <w:rsid w:val="008A266E"/>
    <w:rsid w:val="008A56D4"/>
    <w:rsid w:val="008A5A6A"/>
    <w:rsid w:val="008A79C2"/>
    <w:rsid w:val="008A7D9C"/>
    <w:rsid w:val="008B4554"/>
    <w:rsid w:val="008B459D"/>
    <w:rsid w:val="008B7115"/>
    <w:rsid w:val="008C090B"/>
    <w:rsid w:val="008C0C8B"/>
    <w:rsid w:val="008C7CA6"/>
    <w:rsid w:val="008D3729"/>
    <w:rsid w:val="008D7D5F"/>
    <w:rsid w:val="008E0F3A"/>
    <w:rsid w:val="008E46DE"/>
    <w:rsid w:val="008E485C"/>
    <w:rsid w:val="008F20BB"/>
    <w:rsid w:val="008F3B29"/>
    <w:rsid w:val="008F4792"/>
    <w:rsid w:val="008F5050"/>
    <w:rsid w:val="008F670E"/>
    <w:rsid w:val="008F7309"/>
    <w:rsid w:val="00902206"/>
    <w:rsid w:val="00913003"/>
    <w:rsid w:val="00914426"/>
    <w:rsid w:val="00914ED5"/>
    <w:rsid w:val="0093282D"/>
    <w:rsid w:val="00943DE5"/>
    <w:rsid w:val="00947DB3"/>
    <w:rsid w:val="00953FEE"/>
    <w:rsid w:val="0095635E"/>
    <w:rsid w:val="00957402"/>
    <w:rsid w:val="009624DD"/>
    <w:rsid w:val="00965332"/>
    <w:rsid w:val="009679C9"/>
    <w:rsid w:val="009746C1"/>
    <w:rsid w:val="00975DAC"/>
    <w:rsid w:val="0098358F"/>
    <w:rsid w:val="009842D0"/>
    <w:rsid w:val="009852F7"/>
    <w:rsid w:val="009A067B"/>
    <w:rsid w:val="009A1900"/>
    <w:rsid w:val="009A4330"/>
    <w:rsid w:val="009A6465"/>
    <w:rsid w:val="009A6EDF"/>
    <w:rsid w:val="009B02FF"/>
    <w:rsid w:val="009B3E6D"/>
    <w:rsid w:val="009B516C"/>
    <w:rsid w:val="009C489D"/>
    <w:rsid w:val="009C5133"/>
    <w:rsid w:val="009C7230"/>
    <w:rsid w:val="009D0D71"/>
    <w:rsid w:val="009D0F47"/>
    <w:rsid w:val="009D1C1E"/>
    <w:rsid w:val="009D4E0B"/>
    <w:rsid w:val="009D5387"/>
    <w:rsid w:val="009D5F9D"/>
    <w:rsid w:val="009E1FFC"/>
    <w:rsid w:val="009E252B"/>
    <w:rsid w:val="009E2F05"/>
    <w:rsid w:val="009E38D5"/>
    <w:rsid w:val="009E3B01"/>
    <w:rsid w:val="009F1531"/>
    <w:rsid w:val="009F2BE9"/>
    <w:rsid w:val="009F5127"/>
    <w:rsid w:val="009F52D3"/>
    <w:rsid w:val="009F790C"/>
    <w:rsid w:val="00A039C6"/>
    <w:rsid w:val="00A03C5E"/>
    <w:rsid w:val="00A05111"/>
    <w:rsid w:val="00A14902"/>
    <w:rsid w:val="00A16101"/>
    <w:rsid w:val="00A17574"/>
    <w:rsid w:val="00A17FE3"/>
    <w:rsid w:val="00A22CE2"/>
    <w:rsid w:val="00A36748"/>
    <w:rsid w:val="00A36A12"/>
    <w:rsid w:val="00A43848"/>
    <w:rsid w:val="00A62E35"/>
    <w:rsid w:val="00A67970"/>
    <w:rsid w:val="00A67D6D"/>
    <w:rsid w:val="00A7535D"/>
    <w:rsid w:val="00A76294"/>
    <w:rsid w:val="00A77DDB"/>
    <w:rsid w:val="00A83295"/>
    <w:rsid w:val="00A92022"/>
    <w:rsid w:val="00AA1CCE"/>
    <w:rsid w:val="00AA6BAE"/>
    <w:rsid w:val="00AB1F99"/>
    <w:rsid w:val="00AC31C3"/>
    <w:rsid w:val="00AC5DAD"/>
    <w:rsid w:val="00AD3AA6"/>
    <w:rsid w:val="00AD4F7B"/>
    <w:rsid w:val="00AE3266"/>
    <w:rsid w:val="00AE5023"/>
    <w:rsid w:val="00AF1778"/>
    <w:rsid w:val="00AF48F5"/>
    <w:rsid w:val="00AF5D24"/>
    <w:rsid w:val="00AF64B3"/>
    <w:rsid w:val="00B05147"/>
    <w:rsid w:val="00B12A9C"/>
    <w:rsid w:val="00B134DE"/>
    <w:rsid w:val="00B16F7C"/>
    <w:rsid w:val="00B24BEE"/>
    <w:rsid w:val="00B30102"/>
    <w:rsid w:val="00B301DF"/>
    <w:rsid w:val="00B3199D"/>
    <w:rsid w:val="00B32D56"/>
    <w:rsid w:val="00B35725"/>
    <w:rsid w:val="00B361EE"/>
    <w:rsid w:val="00B4069A"/>
    <w:rsid w:val="00B4226A"/>
    <w:rsid w:val="00B44ECB"/>
    <w:rsid w:val="00B4626C"/>
    <w:rsid w:val="00B50812"/>
    <w:rsid w:val="00B50ED9"/>
    <w:rsid w:val="00B53726"/>
    <w:rsid w:val="00B54A68"/>
    <w:rsid w:val="00B60F91"/>
    <w:rsid w:val="00B64D29"/>
    <w:rsid w:val="00B66451"/>
    <w:rsid w:val="00B67787"/>
    <w:rsid w:val="00B7427D"/>
    <w:rsid w:val="00B75DFF"/>
    <w:rsid w:val="00B83225"/>
    <w:rsid w:val="00BA0781"/>
    <w:rsid w:val="00BA0E0F"/>
    <w:rsid w:val="00BA4BE5"/>
    <w:rsid w:val="00BA6D28"/>
    <w:rsid w:val="00BB31C0"/>
    <w:rsid w:val="00BB4BA9"/>
    <w:rsid w:val="00BB6E35"/>
    <w:rsid w:val="00BC15E7"/>
    <w:rsid w:val="00BC242A"/>
    <w:rsid w:val="00BC580F"/>
    <w:rsid w:val="00BE0959"/>
    <w:rsid w:val="00BE2965"/>
    <w:rsid w:val="00BE5B79"/>
    <w:rsid w:val="00BE642A"/>
    <w:rsid w:val="00BF68C5"/>
    <w:rsid w:val="00C06D45"/>
    <w:rsid w:val="00C0703B"/>
    <w:rsid w:val="00C07B2B"/>
    <w:rsid w:val="00C173A8"/>
    <w:rsid w:val="00C23747"/>
    <w:rsid w:val="00C2623A"/>
    <w:rsid w:val="00C26EBC"/>
    <w:rsid w:val="00C30617"/>
    <w:rsid w:val="00C37365"/>
    <w:rsid w:val="00C41BA5"/>
    <w:rsid w:val="00C43201"/>
    <w:rsid w:val="00C43C59"/>
    <w:rsid w:val="00C45767"/>
    <w:rsid w:val="00C46F60"/>
    <w:rsid w:val="00C55929"/>
    <w:rsid w:val="00C55DCD"/>
    <w:rsid w:val="00C60903"/>
    <w:rsid w:val="00C61931"/>
    <w:rsid w:val="00C61F52"/>
    <w:rsid w:val="00C630B9"/>
    <w:rsid w:val="00C64700"/>
    <w:rsid w:val="00C6554A"/>
    <w:rsid w:val="00C66B1B"/>
    <w:rsid w:val="00C66B78"/>
    <w:rsid w:val="00C6761D"/>
    <w:rsid w:val="00C70C76"/>
    <w:rsid w:val="00C8522D"/>
    <w:rsid w:val="00C90449"/>
    <w:rsid w:val="00C92D91"/>
    <w:rsid w:val="00C93260"/>
    <w:rsid w:val="00C96355"/>
    <w:rsid w:val="00CB1359"/>
    <w:rsid w:val="00CB4983"/>
    <w:rsid w:val="00CB585E"/>
    <w:rsid w:val="00CC23C2"/>
    <w:rsid w:val="00CC39AF"/>
    <w:rsid w:val="00CC3DF7"/>
    <w:rsid w:val="00CC6784"/>
    <w:rsid w:val="00CD2886"/>
    <w:rsid w:val="00CE5D37"/>
    <w:rsid w:val="00D01DBF"/>
    <w:rsid w:val="00D01E73"/>
    <w:rsid w:val="00D10615"/>
    <w:rsid w:val="00D22E3B"/>
    <w:rsid w:val="00D232AB"/>
    <w:rsid w:val="00D23A50"/>
    <w:rsid w:val="00D3228A"/>
    <w:rsid w:val="00D33553"/>
    <w:rsid w:val="00D33837"/>
    <w:rsid w:val="00D4445B"/>
    <w:rsid w:val="00D45C52"/>
    <w:rsid w:val="00D518A2"/>
    <w:rsid w:val="00D579B7"/>
    <w:rsid w:val="00D600CC"/>
    <w:rsid w:val="00D64A14"/>
    <w:rsid w:val="00D66A05"/>
    <w:rsid w:val="00D70131"/>
    <w:rsid w:val="00D70D81"/>
    <w:rsid w:val="00D72ED9"/>
    <w:rsid w:val="00D72FBE"/>
    <w:rsid w:val="00D82791"/>
    <w:rsid w:val="00D84916"/>
    <w:rsid w:val="00D87EB1"/>
    <w:rsid w:val="00D94A00"/>
    <w:rsid w:val="00DA776F"/>
    <w:rsid w:val="00DC25FE"/>
    <w:rsid w:val="00DC4FA8"/>
    <w:rsid w:val="00DD1A5C"/>
    <w:rsid w:val="00DE05E5"/>
    <w:rsid w:val="00DE0B01"/>
    <w:rsid w:val="00DE4685"/>
    <w:rsid w:val="00DE5F54"/>
    <w:rsid w:val="00DF47A5"/>
    <w:rsid w:val="00DF79FE"/>
    <w:rsid w:val="00E00E17"/>
    <w:rsid w:val="00E076F1"/>
    <w:rsid w:val="00E07B31"/>
    <w:rsid w:val="00E1448C"/>
    <w:rsid w:val="00E2129A"/>
    <w:rsid w:val="00E21A9C"/>
    <w:rsid w:val="00E2464B"/>
    <w:rsid w:val="00E348D5"/>
    <w:rsid w:val="00E41B98"/>
    <w:rsid w:val="00E45DF0"/>
    <w:rsid w:val="00E51B5C"/>
    <w:rsid w:val="00E53597"/>
    <w:rsid w:val="00E61DCE"/>
    <w:rsid w:val="00E65D04"/>
    <w:rsid w:val="00E73A92"/>
    <w:rsid w:val="00E74299"/>
    <w:rsid w:val="00E8328B"/>
    <w:rsid w:val="00E844EA"/>
    <w:rsid w:val="00E851F2"/>
    <w:rsid w:val="00E85FDE"/>
    <w:rsid w:val="00E927C9"/>
    <w:rsid w:val="00E96368"/>
    <w:rsid w:val="00EA70DB"/>
    <w:rsid w:val="00EB06D8"/>
    <w:rsid w:val="00EB11EA"/>
    <w:rsid w:val="00EB558A"/>
    <w:rsid w:val="00EB79B7"/>
    <w:rsid w:val="00EC1441"/>
    <w:rsid w:val="00EC433B"/>
    <w:rsid w:val="00ED0A7F"/>
    <w:rsid w:val="00ED7178"/>
    <w:rsid w:val="00ED7C44"/>
    <w:rsid w:val="00EE0252"/>
    <w:rsid w:val="00EE2E29"/>
    <w:rsid w:val="00EE3FFD"/>
    <w:rsid w:val="00EE4DCF"/>
    <w:rsid w:val="00EE4FA7"/>
    <w:rsid w:val="00EE5348"/>
    <w:rsid w:val="00EE686D"/>
    <w:rsid w:val="00EF480F"/>
    <w:rsid w:val="00EF4AED"/>
    <w:rsid w:val="00EF4FA3"/>
    <w:rsid w:val="00F002F0"/>
    <w:rsid w:val="00F04D37"/>
    <w:rsid w:val="00F10E82"/>
    <w:rsid w:val="00F1111B"/>
    <w:rsid w:val="00F116AC"/>
    <w:rsid w:val="00F16405"/>
    <w:rsid w:val="00F22CE0"/>
    <w:rsid w:val="00F253BA"/>
    <w:rsid w:val="00F2584E"/>
    <w:rsid w:val="00F26E92"/>
    <w:rsid w:val="00F2789B"/>
    <w:rsid w:val="00F40F23"/>
    <w:rsid w:val="00F4194A"/>
    <w:rsid w:val="00F41DDF"/>
    <w:rsid w:val="00F42573"/>
    <w:rsid w:val="00F45DA1"/>
    <w:rsid w:val="00F47203"/>
    <w:rsid w:val="00F50798"/>
    <w:rsid w:val="00F520E7"/>
    <w:rsid w:val="00F53938"/>
    <w:rsid w:val="00F61BD3"/>
    <w:rsid w:val="00F65A17"/>
    <w:rsid w:val="00F67231"/>
    <w:rsid w:val="00F70CF6"/>
    <w:rsid w:val="00F70D36"/>
    <w:rsid w:val="00F75AA0"/>
    <w:rsid w:val="00F82690"/>
    <w:rsid w:val="00F8272D"/>
    <w:rsid w:val="00F83EFB"/>
    <w:rsid w:val="00F90085"/>
    <w:rsid w:val="00FA0057"/>
    <w:rsid w:val="00FA38FB"/>
    <w:rsid w:val="00FA5DFC"/>
    <w:rsid w:val="00FA760F"/>
    <w:rsid w:val="00FB0442"/>
    <w:rsid w:val="00FB175E"/>
    <w:rsid w:val="00FB2409"/>
    <w:rsid w:val="00FB3204"/>
    <w:rsid w:val="00FB595E"/>
    <w:rsid w:val="00FC01C9"/>
    <w:rsid w:val="00FC2BC8"/>
    <w:rsid w:val="00FC3D20"/>
    <w:rsid w:val="00FD44A0"/>
    <w:rsid w:val="00FE0421"/>
    <w:rsid w:val="00FE0D7D"/>
    <w:rsid w:val="00FE3340"/>
    <w:rsid w:val="00FE33C2"/>
    <w:rsid w:val="00FE5B2B"/>
    <w:rsid w:val="00FE5CB0"/>
    <w:rsid w:val="00FE5F89"/>
    <w:rsid w:val="00FF2C75"/>
    <w:rsid w:val="01540C0E"/>
    <w:rsid w:val="017CE643"/>
    <w:rsid w:val="01D67490"/>
    <w:rsid w:val="02AB54BF"/>
    <w:rsid w:val="0398591C"/>
    <w:rsid w:val="04435BE2"/>
    <w:rsid w:val="04461E69"/>
    <w:rsid w:val="068A9E48"/>
    <w:rsid w:val="06E19A57"/>
    <w:rsid w:val="07773DFE"/>
    <w:rsid w:val="079885B7"/>
    <w:rsid w:val="07A762AE"/>
    <w:rsid w:val="080485DB"/>
    <w:rsid w:val="0823D45B"/>
    <w:rsid w:val="0A6B16C1"/>
    <w:rsid w:val="0A8A9812"/>
    <w:rsid w:val="0B298A05"/>
    <w:rsid w:val="0C59BEE9"/>
    <w:rsid w:val="0CF2BC8F"/>
    <w:rsid w:val="0E082BE2"/>
    <w:rsid w:val="0E485FFC"/>
    <w:rsid w:val="0EDE9893"/>
    <w:rsid w:val="10E53A28"/>
    <w:rsid w:val="118E7686"/>
    <w:rsid w:val="1228163C"/>
    <w:rsid w:val="1291E0B9"/>
    <w:rsid w:val="12A6B1FD"/>
    <w:rsid w:val="12BA881D"/>
    <w:rsid w:val="12E7859F"/>
    <w:rsid w:val="13730714"/>
    <w:rsid w:val="1429F274"/>
    <w:rsid w:val="15C3004E"/>
    <w:rsid w:val="15C4C6B6"/>
    <w:rsid w:val="1665196F"/>
    <w:rsid w:val="17417A6D"/>
    <w:rsid w:val="175AD4A0"/>
    <w:rsid w:val="175DC9F8"/>
    <w:rsid w:val="183EF053"/>
    <w:rsid w:val="18B512A9"/>
    <w:rsid w:val="1BF9C05D"/>
    <w:rsid w:val="1CC352ED"/>
    <w:rsid w:val="1D80FBE8"/>
    <w:rsid w:val="1DF2F059"/>
    <w:rsid w:val="1E0E43C5"/>
    <w:rsid w:val="1F59710B"/>
    <w:rsid w:val="1F706E59"/>
    <w:rsid w:val="2002E03A"/>
    <w:rsid w:val="201C6D3E"/>
    <w:rsid w:val="20F2744D"/>
    <w:rsid w:val="2107AB33"/>
    <w:rsid w:val="21F1BB33"/>
    <w:rsid w:val="24A62215"/>
    <w:rsid w:val="25BE5D8C"/>
    <w:rsid w:val="268AB2A3"/>
    <w:rsid w:val="27419E03"/>
    <w:rsid w:val="281A9CF2"/>
    <w:rsid w:val="289B9EA3"/>
    <w:rsid w:val="2A33B05E"/>
    <w:rsid w:val="2ACB1A6D"/>
    <w:rsid w:val="2C2812ED"/>
    <w:rsid w:val="2CB8C676"/>
    <w:rsid w:val="2D64C55B"/>
    <w:rsid w:val="2D6787E2"/>
    <w:rsid w:val="2E48AE3D"/>
    <w:rsid w:val="2F806B05"/>
    <w:rsid w:val="2F8A50C9"/>
    <w:rsid w:val="2FABD4F0"/>
    <w:rsid w:val="30970BD0"/>
    <w:rsid w:val="31EB84DA"/>
    <w:rsid w:val="3345C2E3"/>
    <w:rsid w:val="33891E2B"/>
    <w:rsid w:val="33AC018B"/>
    <w:rsid w:val="33E7DC04"/>
    <w:rsid w:val="3624310F"/>
    <w:rsid w:val="36ED2D07"/>
    <w:rsid w:val="373D05D9"/>
    <w:rsid w:val="386D3ABD"/>
    <w:rsid w:val="39D9734E"/>
    <w:rsid w:val="3B1A4F14"/>
    <w:rsid w:val="3BB054DA"/>
    <w:rsid w:val="3C08EF18"/>
    <w:rsid w:val="3E3072C4"/>
    <w:rsid w:val="3EFB0173"/>
    <w:rsid w:val="3F33DCF7"/>
    <w:rsid w:val="40826537"/>
    <w:rsid w:val="412E66A4"/>
    <w:rsid w:val="4155A9BF"/>
    <w:rsid w:val="41D67C22"/>
    <w:rsid w:val="437145CC"/>
    <w:rsid w:val="45D99D1A"/>
    <w:rsid w:val="47629F0D"/>
    <w:rsid w:val="47F542C4"/>
    <w:rsid w:val="48211251"/>
    <w:rsid w:val="4835E395"/>
    <w:rsid w:val="4892D3F1"/>
    <w:rsid w:val="4AEA4A77"/>
    <w:rsid w:val="4BCB70D2"/>
    <w:rsid w:val="4BEDB4AA"/>
    <w:rsid w:val="4C71B8D3"/>
    <w:rsid w:val="4D05F021"/>
    <w:rsid w:val="4E3CB1C5"/>
    <w:rsid w:val="4E4B8EBC"/>
    <w:rsid w:val="4E76F8A7"/>
    <w:rsid w:val="4EA8B1E9"/>
    <w:rsid w:val="4F0C2D0F"/>
    <w:rsid w:val="509FDE14"/>
    <w:rsid w:val="51BA12C4"/>
    <w:rsid w:val="553D9AE1"/>
    <w:rsid w:val="567B7EC7"/>
    <w:rsid w:val="57E03A0C"/>
    <w:rsid w:val="583D5C3E"/>
    <w:rsid w:val="5A637F24"/>
    <w:rsid w:val="5AE8AA2D"/>
    <w:rsid w:val="5C0BCF97"/>
    <w:rsid w:val="5E01F606"/>
    <w:rsid w:val="5EE31C61"/>
    <w:rsid w:val="5F026AE1"/>
    <w:rsid w:val="5F176EF6"/>
    <w:rsid w:val="5F593EB7"/>
    <w:rsid w:val="5F5B051F"/>
    <w:rsid w:val="5F9FFC0E"/>
    <w:rsid w:val="5FE68694"/>
    <w:rsid w:val="60C41587"/>
    <w:rsid w:val="60DF40BA"/>
    <w:rsid w:val="62D898EF"/>
    <w:rsid w:val="638F844F"/>
    <w:rsid w:val="63AF05A0"/>
    <w:rsid w:val="63C3D6E4"/>
    <w:rsid w:val="64554CA6"/>
    <w:rsid w:val="64B26FD3"/>
    <w:rsid w:val="65289229"/>
    <w:rsid w:val="65FD9D19"/>
    <w:rsid w:val="66572B66"/>
    <w:rsid w:val="66C35BD3"/>
    <w:rsid w:val="6751DC3D"/>
    <w:rsid w:val="68D77C21"/>
    <w:rsid w:val="692BB321"/>
    <w:rsid w:val="6AB4B514"/>
    <w:rsid w:val="6AEDFDFC"/>
    <w:rsid w:val="6B0E4361"/>
    <w:rsid w:val="6BE4E9F8"/>
    <w:rsid w:val="6E471A28"/>
    <w:rsid w:val="6EFE0588"/>
    <w:rsid w:val="6F3FCAB1"/>
    <w:rsid w:val="6FEEFDE4"/>
    <w:rsid w:val="70580628"/>
    <w:rsid w:val="70F5CA26"/>
    <w:rsid w:val="7270EA46"/>
    <w:rsid w:val="728781F2"/>
    <w:rsid w:val="72CC3EFB"/>
    <w:rsid w:val="73A2E592"/>
    <w:rsid w:val="74ECDA4B"/>
    <w:rsid w:val="750C28CB"/>
    <w:rsid w:val="753567A7"/>
    <w:rsid w:val="765000FE"/>
    <w:rsid w:val="76AB5DC3"/>
    <w:rsid w:val="77E93711"/>
    <w:rsid w:val="78A7AA55"/>
    <w:rsid w:val="791548A8"/>
    <w:rsid w:val="79CD94CE"/>
    <w:rsid w:val="7A30AC48"/>
    <w:rsid w:val="7ABC2DBD"/>
    <w:rsid w:val="7AD6F34E"/>
    <w:rsid w:val="7B8F7245"/>
    <w:rsid w:val="7CCA5736"/>
    <w:rsid w:val="7F1166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A40A1"/>
  <w15:chartTrackingRefBased/>
  <w15:docId w15:val="{44699F7C-69D8-415B-9C23-D13B681C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nl-NL"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33D0D"/>
  </w:style>
  <w:style w:type="paragraph" w:styleId="Kop1">
    <w:name w:val="heading 1"/>
    <w:basedOn w:val="Standaard"/>
    <w:next w:val="Standaard"/>
    <w:link w:val="Kop1Char"/>
    <w:uiPriority w:val="9"/>
    <w:qFormat/>
    <w:rsid w:val="00BC580F"/>
    <w:pPr>
      <w:keepNext/>
      <w:keepLines/>
      <w:spacing w:before="400"/>
      <w:contextualSpacing/>
      <w:outlineLvl w:val="0"/>
    </w:pPr>
    <w:rPr>
      <w:rFonts w:asciiTheme="majorHAnsi" w:eastAsiaTheme="majorEastAsia" w:hAnsiTheme="majorHAnsi" w:cstheme="majorBidi"/>
      <w:color w:val="003399"/>
      <w:sz w:val="32"/>
    </w:rPr>
  </w:style>
  <w:style w:type="paragraph" w:styleId="Kop2">
    <w:name w:val="heading 2"/>
    <w:basedOn w:val="Standaard"/>
    <w:next w:val="Standaard"/>
    <w:link w:val="Kop2Char"/>
    <w:uiPriority w:val="9"/>
    <w:unhideWhenUsed/>
    <w:qFormat/>
    <w:rsid w:val="00792119"/>
    <w:pPr>
      <w:keepNext/>
      <w:keepLines/>
      <w:spacing w:before="240" w:after="0"/>
      <w:contextualSpacing/>
      <w:outlineLvl w:val="1"/>
    </w:pPr>
    <w:rPr>
      <w:rFonts w:asciiTheme="majorHAnsi" w:eastAsiaTheme="majorEastAsia" w:hAnsiTheme="majorHAnsi" w:cstheme="majorBidi"/>
      <w:caps/>
      <w:color w:val="003399"/>
      <w:sz w:val="24"/>
    </w:rPr>
  </w:style>
  <w:style w:type="paragraph" w:styleId="Kop3">
    <w:name w:val="heading 3"/>
    <w:basedOn w:val="Standaard"/>
    <w:next w:val="Standaard"/>
    <w:link w:val="Kop3Char"/>
    <w:uiPriority w:val="9"/>
    <w:unhideWhenUsed/>
    <w:qFormat/>
    <w:rsid w:val="00792119"/>
    <w:pPr>
      <w:keepNext/>
      <w:keepLines/>
      <w:spacing w:before="40" w:after="0"/>
      <w:outlineLvl w:val="2"/>
    </w:pPr>
    <w:rPr>
      <w:rFonts w:asciiTheme="majorHAnsi" w:eastAsiaTheme="majorEastAsia" w:hAnsiTheme="majorHAnsi" w:cstheme="majorBidi"/>
      <w:color w:val="003399"/>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C580F"/>
    <w:rPr>
      <w:rFonts w:asciiTheme="majorHAnsi" w:eastAsiaTheme="majorEastAsia" w:hAnsiTheme="majorHAnsi" w:cstheme="majorBidi"/>
      <w:color w:val="003399"/>
      <w:sz w:val="32"/>
    </w:rPr>
  </w:style>
  <w:style w:type="character" w:customStyle="1" w:styleId="Kop2Char">
    <w:name w:val="Kop 2 Char"/>
    <w:basedOn w:val="Standaardalinea-lettertype"/>
    <w:link w:val="Kop2"/>
    <w:uiPriority w:val="9"/>
    <w:rsid w:val="00792119"/>
    <w:rPr>
      <w:rFonts w:asciiTheme="majorHAnsi" w:eastAsiaTheme="majorEastAsia" w:hAnsiTheme="majorHAnsi" w:cstheme="majorBidi"/>
      <w:caps/>
      <w:color w:val="003399"/>
      <w:sz w:val="24"/>
    </w:rPr>
  </w:style>
  <w:style w:type="paragraph" w:customStyle="1" w:styleId="Contactgegevens">
    <w:name w:val="Contactgegevens"/>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792119"/>
    <w:pPr>
      <w:spacing w:before="480" w:after="40" w:line="240" w:lineRule="auto"/>
      <w:contextualSpacing/>
      <w:jc w:val="center"/>
    </w:pPr>
    <w:rPr>
      <w:rFonts w:asciiTheme="majorHAnsi" w:eastAsiaTheme="majorEastAsia" w:hAnsiTheme="majorHAnsi" w:cstheme="majorBidi"/>
      <w:color w:val="003399"/>
      <w:kern w:val="28"/>
      <w:sz w:val="60"/>
    </w:rPr>
  </w:style>
  <w:style w:type="character" w:customStyle="1" w:styleId="TitelChar">
    <w:name w:val="Titel Char"/>
    <w:basedOn w:val="Standaardalinea-lettertype"/>
    <w:link w:val="Titel"/>
    <w:uiPriority w:val="2"/>
    <w:rsid w:val="00792119"/>
    <w:rPr>
      <w:rFonts w:asciiTheme="majorHAnsi" w:eastAsiaTheme="majorEastAsia" w:hAnsiTheme="majorHAnsi" w:cstheme="majorBidi"/>
      <w:color w:val="003399"/>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Foto">
    <w:name w:val="F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rsid w:val="00792119"/>
    <w:rPr>
      <w:rFonts w:asciiTheme="majorHAnsi" w:eastAsiaTheme="majorEastAsia" w:hAnsiTheme="majorHAnsi" w:cstheme="majorBidi"/>
      <w:color w:val="003399"/>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Kopvaninhoudsopgave">
    <w:name w:val="TOC Heading"/>
    <w:basedOn w:val="Kop1"/>
    <w:next w:val="Standaard"/>
    <w:uiPriority w:val="39"/>
    <w:unhideWhenUsed/>
    <w:qFormat/>
    <w:rsid w:val="008F670E"/>
    <w:pPr>
      <w:spacing w:before="240" w:after="0" w:line="259" w:lineRule="auto"/>
      <w:contextualSpacing w:val="0"/>
      <w:outlineLvl w:val="9"/>
    </w:pPr>
    <w:rPr>
      <w:color w:val="007789" w:themeColor="accent1" w:themeShade="BF"/>
      <w:szCs w:val="32"/>
      <w:lang w:val="nl-BE" w:eastAsia="nl-BE"/>
    </w:rPr>
  </w:style>
  <w:style w:type="paragraph" w:styleId="Inhopg1">
    <w:name w:val="toc 1"/>
    <w:basedOn w:val="Standaard"/>
    <w:next w:val="Standaard"/>
    <w:autoRedefine/>
    <w:uiPriority w:val="39"/>
    <w:unhideWhenUsed/>
    <w:rsid w:val="008F670E"/>
    <w:pPr>
      <w:spacing w:after="100"/>
    </w:pPr>
  </w:style>
  <w:style w:type="paragraph" w:styleId="Inhopg2">
    <w:name w:val="toc 2"/>
    <w:basedOn w:val="Standaard"/>
    <w:next w:val="Standaard"/>
    <w:autoRedefine/>
    <w:uiPriority w:val="39"/>
    <w:unhideWhenUsed/>
    <w:rsid w:val="008F670E"/>
    <w:pPr>
      <w:spacing w:after="100"/>
      <w:ind w:left="220"/>
    </w:pPr>
  </w:style>
  <w:style w:type="paragraph" w:styleId="Inhopg3">
    <w:name w:val="toc 3"/>
    <w:basedOn w:val="Standaard"/>
    <w:next w:val="Standaard"/>
    <w:autoRedefine/>
    <w:uiPriority w:val="39"/>
    <w:unhideWhenUsed/>
    <w:rsid w:val="00B67787"/>
    <w:pPr>
      <w:spacing w:after="100"/>
      <w:ind w:left="440"/>
    </w:pPr>
  </w:style>
  <w:style w:type="character" w:customStyle="1" w:styleId="Onopgelostemelding1">
    <w:name w:val="Onopgeloste melding1"/>
    <w:basedOn w:val="Standaardalinea-lettertype"/>
    <w:uiPriority w:val="99"/>
    <w:semiHidden/>
    <w:unhideWhenUsed/>
    <w:rsid w:val="00802F92"/>
    <w:rPr>
      <w:color w:val="605E5C"/>
      <w:shd w:val="clear" w:color="auto" w:fill="E1DFDD"/>
    </w:rPr>
  </w:style>
  <w:style w:type="paragraph" w:styleId="Lijstalinea">
    <w:name w:val="List Paragraph"/>
    <w:basedOn w:val="Standaard"/>
    <w:uiPriority w:val="34"/>
    <w:unhideWhenUsed/>
    <w:qFormat/>
    <w:rsid w:val="00F82690"/>
    <w:pPr>
      <w:ind w:left="720"/>
      <w:contextualSpacing/>
    </w:pPr>
  </w:style>
  <w:style w:type="character" w:styleId="Zwaar">
    <w:name w:val="Strong"/>
    <w:basedOn w:val="Standaardalinea-lettertype"/>
    <w:uiPriority w:val="22"/>
    <w:qFormat/>
    <w:rsid w:val="00512CB7"/>
    <w:rPr>
      <w:b/>
      <w:bCs/>
    </w:rPr>
  </w:style>
  <w:style w:type="paragraph" w:styleId="Geenafstand">
    <w:name w:val="No Spacing"/>
    <w:uiPriority w:val="1"/>
    <w:qFormat/>
    <w:rsid w:val="00F70C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903381">
      <w:bodyDiv w:val="1"/>
      <w:marLeft w:val="0"/>
      <w:marRight w:val="0"/>
      <w:marTop w:val="0"/>
      <w:marBottom w:val="0"/>
      <w:divBdr>
        <w:top w:val="none" w:sz="0" w:space="0" w:color="auto"/>
        <w:left w:val="none" w:sz="0" w:space="0" w:color="auto"/>
        <w:bottom w:val="none" w:sz="0" w:space="0" w:color="auto"/>
        <w:right w:val="none" w:sz="0" w:space="0" w:color="auto"/>
      </w:divBdr>
      <w:divsChild>
        <w:div w:id="789133397">
          <w:marLeft w:val="0"/>
          <w:marRight w:val="0"/>
          <w:marTop w:val="0"/>
          <w:marBottom w:val="0"/>
          <w:divBdr>
            <w:top w:val="none" w:sz="0" w:space="0" w:color="auto"/>
            <w:left w:val="none" w:sz="0" w:space="0" w:color="auto"/>
            <w:bottom w:val="none" w:sz="0" w:space="0" w:color="auto"/>
            <w:right w:val="none" w:sz="0" w:space="0" w:color="auto"/>
          </w:divBdr>
          <w:divsChild>
            <w:div w:id="4941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1624">
      <w:bodyDiv w:val="1"/>
      <w:marLeft w:val="0"/>
      <w:marRight w:val="0"/>
      <w:marTop w:val="0"/>
      <w:marBottom w:val="0"/>
      <w:divBdr>
        <w:top w:val="none" w:sz="0" w:space="0" w:color="auto"/>
        <w:left w:val="none" w:sz="0" w:space="0" w:color="auto"/>
        <w:bottom w:val="none" w:sz="0" w:space="0" w:color="auto"/>
        <w:right w:val="none" w:sz="0" w:space="0" w:color="auto"/>
      </w:divBdr>
      <w:divsChild>
        <w:div w:id="73016575">
          <w:marLeft w:val="0"/>
          <w:marRight w:val="0"/>
          <w:marTop w:val="0"/>
          <w:marBottom w:val="0"/>
          <w:divBdr>
            <w:top w:val="none" w:sz="0" w:space="0" w:color="auto"/>
            <w:left w:val="none" w:sz="0" w:space="0" w:color="auto"/>
            <w:bottom w:val="none" w:sz="0" w:space="0" w:color="auto"/>
            <w:right w:val="none" w:sz="0" w:space="0" w:color="auto"/>
          </w:divBdr>
          <w:divsChild>
            <w:div w:id="1509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8088">
      <w:bodyDiv w:val="1"/>
      <w:marLeft w:val="0"/>
      <w:marRight w:val="0"/>
      <w:marTop w:val="0"/>
      <w:marBottom w:val="0"/>
      <w:divBdr>
        <w:top w:val="none" w:sz="0" w:space="0" w:color="auto"/>
        <w:left w:val="none" w:sz="0" w:space="0" w:color="auto"/>
        <w:bottom w:val="none" w:sz="0" w:space="0" w:color="auto"/>
        <w:right w:val="none" w:sz="0" w:space="0" w:color="auto"/>
      </w:divBdr>
    </w:div>
    <w:div w:id="2087418255">
      <w:bodyDiv w:val="1"/>
      <w:marLeft w:val="0"/>
      <w:marRight w:val="0"/>
      <w:marTop w:val="0"/>
      <w:marBottom w:val="0"/>
      <w:divBdr>
        <w:top w:val="none" w:sz="0" w:space="0" w:color="auto"/>
        <w:left w:val="none" w:sz="0" w:space="0" w:color="auto"/>
        <w:bottom w:val="none" w:sz="0" w:space="0" w:color="auto"/>
        <w:right w:val="none" w:sz="0" w:space="0" w:color="auto"/>
      </w:divBdr>
      <w:divsChild>
        <w:div w:id="324091171">
          <w:marLeft w:val="0"/>
          <w:marRight w:val="0"/>
          <w:marTop w:val="0"/>
          <w:marBottom w:val="0"/>
          <w:divBdr>
            <w:top w:val="none" w:sz="0" w:space="0" w:color="auto"/>
            <w:left w:val="none" w:sz="0" w:space="0" w:color="auto"/>
            <w:bottom w:val="none" w:sz="0" w:space="0" w:color="auto"/>
            <w:right w:val="none" w:sz="0" w:space="0" w:color="auto"/>
          </w:divBdr>
          <w:divsChild>
            <w:div w:id="12748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codepen.io/hesguru/pen/BaybqXv"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mongodb.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Studieverslag%20met%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934B-A303-4BFC-B857-208C1E05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Template>
  <TotalTime>98</TotalTime>
  <Pages>18</Pages>
  <Words>3123</Words>
  <Characters>17179</Characters>
  <Application>Microsoft Office Word</Application>
  <DocSecurity>0</DocSecurity>
  <Lines>143</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Maxim Brabants</cp:lastModifiedBy>
  <cp:revision>266</cp:revision>
  <dcterms:created xsi:type="dcterms:W3CDTF">2022-12-23T21:11:00Z</dcterms:created>
  <dcterms:modified xsi:type="dcterms:W3CDTF">2022-12-23T20:20:00Z</dcterms:modified>
</cp:coreProperties>
</file>